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1620"/>
        <w:gridCol w:w="1607"/>
        <w:gridCol w:w="388"/>
        <w:gridCol w:w="3415"/>
        <w:gridCol w:w="2639"/>
      </w:tblGrid>
      <w:tr w:rsidR="004B4147" w:rsidRPr="00FC6445" w14:paraId="7A34FF39" w14:textId="77777777" w:rsidTr="00A21AF8">
        <w:tc>
          <w:tcPr>
            <w:tcW w:w="2160" w:type="dxa"/>
            <w:gridSpan w:val="2"/>
          </w:tcPr>
          <w:p w14:paraId="2DDC8167" w14:textId="77777777" w:rsidR="004B4147" w:rsidRPr="00FC6445" w:rsidRDefault="004B4147" w:rsidP="004B4147">
            <w:pPr>
              <w:pStyle w:val="Logo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23A00913" wp14:editId="30C63F04">
                      <wp:extent cx="1444920" cy="895350"/>
                      <wp:effectExtent l="0" t="0" r="0" b="0"/>
                      <wp:docPr id="130" name="Group 1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4920" cy="895350"/>
                                <a:chOff x="-47625" y="-19060"/>
                                <a:chExt cx="1247774" cy="764017"/>
                              </a:xfrm>
                            </wpg:grpSpPr>
                            <wps:wsp>
                              <wps:cNvPr id="5" name="TextBox 5">
                                <a:extLst>
                                  <a:ext uri="{FF2B5EF4-FFF2-40B4-BE49-F238E27FC236}">
                                    <a16:creationId xmlns:a16="http://schemas.microsoft.com/office/drawing/2014/main" id="{74653133-56CF-4FCA-A62A-18026AB24B64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-47625" y="-19060"/>
                                  <a:ext cx="590550" cy="7261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62B861D" w14:textId="7893F2F3" w:rsidR="004B4147" w:rsidRDefault="00CC0391" w:rsidP="00890F1A">
                                    <w:pPr>
                                      <w:pStyle w:val="Log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k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6" name="TextBox 6">
                                <a:extLst>
                                  <a:ext uri="{FF2B5EF4-FFF2-40B4-BE49-F238E27FC236}">
                                    <a16:creationId xmlns:a16="http://schemas.microsoft.com/office/drawing/2014/main" id="{0C7C2B32-1751-4453-8883-FB1ECD5C3D11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618768" y="-9416"/>
                                  <a:ext cx="581381" cy="73378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BDBD9DD" w14:textId="19892D68" w:rsidR="004B4147" w:rsidRDefault="00CC0391" w:rsidP="00890F1A">
                                    <w:pPr>
                                      <w:pStyle w:val="Logo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W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7" name="Straight Connector 7">
                                <a:extLst>
                                  <a:ext uri="{FF2B5EF4-FFF2-40B4-BE49-F238E27FC236}">
                                    <a16:creationId xmlns:a16="http://schemas.microsoft.com/office/drawing/2014/main" id="{D85ADDF0-DBA3-4D60-9C79-3462B882FEEB}"/>
                                  </a:ex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rot="900000">
                                  <a:off x="561494" y="89181"/>
                                  <a:ext cx="1" cy="655776"/>
                                </a:xfrm>
                                <a:prstGeom prst="line">
                                  <a:avLst/>
                                </a:prstGeom>
                                <a:ln w="25400" cap="rnd">
                                  <a:solidFill>
                                    <a:schemeClr val="accent4">
                                      <a:lumMod val="9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A00913" id="Group 130" o:spid="_x0000_s1026" alt="&quot;&quot;" style="width:113.75pt;height:70.5pt;mso-position-horizontal-relative:char;mso-position-vertical-relative:line" coordorigin="-476,-190" coordsize="12477,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5" o:spid="_x0000_s1027" type="#_x0000_t202" style="position:absolute;left:-476;top:-190;width:5905;height:7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<v:textbox inset="0,0,0,0">
                          <w:txbxContent>
                            <w:p w14:paraId="162B861D" w14:textId="7893F2F3" w:rsidR="004B4147" w:rsidRDefault="00CC0391" w:rsidP="00890F1A">
                              <w:pPr>
                                <w:pStyle w:val="Log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k</w:t>
                              </w:r>
                            </w:p>
                          </w:txbxContent>
                        </v:textbox>
                      </v:shape>
                      <v:shape id="TextBox 6" o:spid="_x0000_s1028" type="#_x0000_t202" style="position:absolute;left:6187;top:-94;width:5814;height:7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7BDBD9DD" w14:textId="19892D68" w:rsidR="004B4147" w:rsidRDefault="00CC0391" w:rsidP="00890F1A">
                              <w:pPr>
                                <w:pStyle w:val="Log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W</w:t>
                              </w:r>
                            </w:p>
                          </w:txbxContent>
                        </v:textbox>
                      </v:shape>
                      <v:line id="Straight Connector 7" o:spid="_x0000_s1029" alt="&quot;&quot;" style="position:absolute;rotation:15;visibility:visible;mso-wrap-style:square" from="5614,891" to="5614,7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" strokecolor="#abe1c1 [2887]" strokeweight="2pt">
                        <v:stroke joinstyle="miter" endcap="round"/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gridSpan w:val="4"/>
            <w:tcBorders>
              <w:bottom w:val="single" w:sz="4" w:space="0" w:color="FFFFFF" w:themeColor="background1"/>
            </w:tcBorders>
          </w:tcPr>
          <w:p w14:paraId="7F5D2A00" w14:textId="607E9E96" w:rsidR="004B4147" w:rsidRPr="00FC6445" w:rsidRDefault="00CC0391" w:rsidP="004B4147">
            <w:pPr>
              <w:pStyle w:val="Title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Kerry-Ann</w:t>
            </w:r>
          </w:p>
          <w:p w14:paraId="34213D2F" w14:textId="27402F05" w:rsidR="004B4147" w:rsidRPr="00FC6445" w:rsidRDefault="00CC0391" w:rsidP="00A21AF8">
            <w:pPr>
              <w:pStyle w:val="Subtitle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Ward</w:t>
            </w:r>
          </w:p>
        </w:tc>
      </w:tr>
      <w:tr w:rsidR="00A21AF8" w:rsidRPr="00FC6445" w14:paraId="158BA92C" w14:textId="77777777" w:rsidTr="007772B1">
        <w:tc>
          <w:tcPr>
            <w:tcW w:w="2160" w:type="dxa"/>
            <w:gridSpan w:val="2"/>
          </w:tcPr>
          <w:p w14:paraId="5E303507" w14:textId="77777777" w:rsidR="00A21AF8" w:rsidRPr="00FC6445" w:rsidRDefault="00A21AF8" w:rsidP="000161E1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640" w:type="dxa"/>
            <w:gridSpan w:val="4"/>
            <w:tcBorders>
              <w:top w:val="single" w:sz="4" w:space="0" w:color="FFFFFF" w:themeColor="background1"/>
            </w:tcBorders>
          </w:tcPr>
          <w:p w14:paraId="7A6F292D" w14:textId="1795FFA2" w:rsidR="00A21AF8" w:rsidRPr="00FC6445" w:rsidRDefault="00CC0391" w:rsidP="00A21AF8">
            <w:pPr>
              <w:pStyle w:val="Jobtitle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Student</w:t>
            </w:r>
          </w:p>
        </w:tc>
      </w:tr>
      <w:tr w:rsidR="007772B1" w:rsidRPr="00FC6445" w14:paraId="16CCE858" w14:textId="77777777" w:rsidTr="00C777FF">
        <w:trPr>
          <w:trHeight w:val="720"/>
        </w:trPr>
        <w:tc>
          <w:tcPr>
            <w:tcW w:w="2160" w:type="dxa"/>
            <w:gridSpan w:val="2"/>
          </w:tcPr>
          <w:p w14:paraId="29E5C059" w14:textId="77777777" w:rsidR="007772B1" w:rsidRPr="00FC6445" w:rsidRDefault="007772B1" w:rsidP="00A21AF8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640" w:type="dxa"/>
            <w:gridSpan w:val="4"/>
          </w:tcPr>
          <w:p w14:paraId="6E10D51F" w14:textId="77777777" w:rsidR="007772B1" w:rsidRPr="00FC6445" w:rsidRDefault="007772B1" w:rsidP="00A21AF8">
            <w:pPr>
              <w:pStyle w:val="Jobtitle"/>
              <w:rPr>
                <w:rFonts w:ascii="Calibri" w:hAnsi="Calibri" w:cs="Calibri"/>
                <w:lang w:val="en-GB"/>
              </w:rPr>
            </w:pPr>
          </w:p>
        </w:tc>
      </w:tr>
      <w:tr w:rsidR="00BF0DAF" w:rsidRPr="00FC6445" w14:paraId="7BD81C26" w14:textId="77777777" w:rsidTr="00452292">
        <w:tc>
          <w:tcPr>
            <w:tcW w:w="540" w:type="dxa"/>
            <w:vAlign w:val="center"/>
          </w:tcPr>
          <w:p w14:paraId="4DFA48F7" w14:textId="77777777" w:rsidR="00BF0DAF" w:rsidRPr="008B63B0" w:rsidRDefault="00BF0DAF" w:rsidP="00BF0DAF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 w:rsidRPr="008B63B0">
              <w:rPr>
                <w:rFonts w:ascii="Calibri" w:hAnsi="Calibri" w:cs="Calibri"/>
                <w:noProof/>
                <w:color w:val="FFFFFF" w:themeColor="background1"/>
                <w:lang w:val="en-GB" w:bidi="en-GB"/>
              </w:rPr>
              <mc:AlternateContent>
                <mc:Choice Requires="wpg">
                  <w:drawing>
                    <wp:inline distT="0" distB="0" distL="0" distR="0" wp14:anchorId="19503450" wp14:editId="34F39969">
                      <wp:extent cx="213066" cy="213066"/>
                      <wp:effectExtent l="0" t="0" r="0" b="0"/>
                      <wp:docPr id="131" name="Group 131" descr="Icon 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129521"/>
                                <a:chExt cx="213066" cy="213066"/>
                              </a:xfrm>
                            </wpg:grpSpPr>
                            <wps:wsp>
                              <wps:cNvPr id="132" name="Rectangle 13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129521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3" name="Graphic 28" descr="Icon 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7008" y="2190638"/>
                                  <a:ext cx="90832" cy="90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813BD8" id="Group 131" o:spid="_x0000_s1026" alt="Icon Phone" style="width:16.8pt;height:16.8pt;mso-position-horizontal-relative:char;mso-position-vertical-relative:line" coordorigin="5158,21295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">
                      <v:rect id="Rectangle 132" o:spid="_x0000_s1027" alt="&quot;&quot;" style="position:absolute;left:5158;top:21295;width:2131;height:2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8" o:spid="_x0000_s1028" type="#_x0000_t75" alt="Icon Phone" style="position:absolute;left:5770;top:21906;width:908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">
                        <v:imagedata r:id="rId12" o:title="Icon Ph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30" w:type="dxa"/>
            <w:gridSpan w:val="2"/>
            <w:vAlign w:val="center"/>
          </w:tcPr>
          <w:p w14:paraId="15CE1322" w14:textId="2E7D290F" w:rsidR="00BF0DAF" w:rsidRPr="008B63B0" w:rsidRDefault="00B420EF" w:rsidP="00BF0DAF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 w:rsidRPr="008B63B0">
              <w:rPr>
                <w:rFonts w:ascii="Calibri" w:hAnsi="Calibri" w:cs="Calibri"/>
                <w:color w:val="FFFFFF" w:themeColor="background1"/>
                <w:lang w:val="en-GB"/>
              </w:rPr>
              <w:t>0756859318</w:t>
            </w:r>
          </w:p>
        </w:tc>
        <w:tc>
          <w:tcPr>
            <w:tcW w:w="450" w:type="dxa"/>
          </w:tcPr>
          <w:p w14:paraId="1DC0CC4E" w14:textId="77777777" w:rsidR="00BF0DAF" w:rsidRPr="00FC6445" w:rsidRDefault="00BF0DAF" w:rsidP="00BF0DA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6480" w:type="dxa"/>
            <w:gridSpan w:val="2"/>
            <w:vMerge w:val="restart"/>
          </w:tcPr>
          <w:sdt>
            <w:sdtPr>
              <w:rPr>
                <w:rFonts w:ascii="Calibri" w:hAnsi="Calibri" w:cs="Calibri"/>
                <w:lang w:val="en-GB"/>
              </w:rPr>
              <w:id w:val="1958058710"/>
              <w:placeholder>
                <w:docPart w:val="7C53E41135C047499FDF5F61DE4E916B"/>
              </w:placeholder>
              <w:temporary/>
              <w:showingPlcHdr/>
              <w15:appearance w15:val="hidden"/>
            </w:sdtPr>
            <w:sdtEndPr/>
            <w:sdtContent>
              <w:p w14:paraId="086A94B8" w14:textId="77777777" w:rsidR="00BF0DAF" w:rsidRPr="00FC6445" w:rsidRDefault="00BF0DAF" w:rsidP="00BF0DAF">
                <w:pPr>
                  <w:pStyle w:val="Heading1"/>
                  <w:rPr>
                    <w:rFonts w:ascii="Calibri" w:hAnsi="Calibri" w:cs="Calibri"/>
                    <w:lang w:val="en-GB"/>
                  </w:rPr>
                </w:pPr>
                <w:r w:rsidRPr="00FC6445">
                  <w:rPr>
                    <w:rFonts w:ascii="Calibri" w:hAnsi="Calibri" w:cs="Calibri"/>
                    <w:lang w:val="en-GB" w:bidi="en-GB"/>
                  </w:rPr>
                  <w:t>ABOUT ME</w:t>
                </w:r>
              </w:p>
            </w:sdtContent>
          </w:sdt>
        </w:tc>
      </w:tr>
      <w:tr w:rsidR="00BF0DAF" w:rsidRPr="00FC6445" w14:paraId="50BFEEBA" w14:textId="77777777" w:rsidTr="00452292">
        <w:tc>
          <w:tcPr>
            <w:tcW w:w="540" w:type="dxa"/>
            <w:vAlign w:val="center"/>
          </w:tcPr>
          <w:p w14:paraId="2CBCDEAF" w14:textId="77777777" w:rsidR="00BF0DAF" w:rsidRPr="008B63B0" w:rsidRDefault="00BF0DAF" w:rsidP="00BF0DAF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 w:rsidRPr="008B63B0">
              <w:rPr>
                <w:rFonts w:ascii="Calibri" w:hAnsi="Calibri" w:cs="Calibri"/>
                <w:noProof/>
                <w:color w:val="FFFFFF" w:themeColor="background1"/>
                <w:lang w:val="en-GB" w:bidi="en-GB"/>
              </w:rPr>
              <mc:AlternateContent>
                <mc:Choice Requires="wpg">
                  <w:drawing>
                    <wp:inline distT="0" distB="0" distL="0" distR="0" wp14:anchorId="00511B67" wp14:editId="4294F21E">
                      <wp:extent cx="213066" cy="213066"/>
                      <wp:effectExtent l="0" t="0" r="0" b="0"/>
                      <wp:docPr id="137" name="Group 137" descr="Icon Email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402983"/>
                                <a:chExt cx="213066" cy="213066"/>
                              </a:xfrm>
                            </wpg:grpSpPr>
                            <wps:wsp>
                              <wps:cNvPr id="138" name="Rectangle 13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402983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Graphic 30" descr="Icon Emai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761" y="2472564"/>
                                  <a:ext cx="97024" cy="74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3496B" id="Group 137" o:spid="_x0000_s1026" alt="Icon Email" style="width:16.8pt;height:16.8pt;mso-position-horizontal-relative:char;mso-position-vertical-relative:line" coordorigin="5158,24029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">
                      <v:rect id="Rectangle 138" o:spid="_x0000_s1027" alt="&quot;&quot;" style="position:absolute;left:5158;top:24029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" fillcolor="#1d3251 [3204]" stroked="f" strokeweight="1pt">
                        <o:lock v:ext="edit" aspectratio="t"/>
                      </v:rect>
                      <v:shape id="Graphic 30" o:spid="_x0000_s1028" type="#_x0000_t75" alt="Icon Email" style="position:absolute;left:5717;top:24725;width:97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">
                        <v:imagedata r:id="rId15" o:title="Icon Email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30" w:type="dxa"/>
            <w:gridSpan w:val="2"/>
            <w:vAlign w:val="center"/>
          </w:tcPr>
          <w:p w14:paraId="64B7A33C" w14:textId="2EDB001B" w:rsidR="00BF0DAF" w:rsidRPr="008B63B0" w:rsidRDefault="00971C92" w:rsidP="00BF0DAF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 w:rsidRPr="008B63B0">
              <w:rPr>
                <w:rFonts w:ascii="Calibri" w:hAnsi="Calibri" w:cs="Calibri"/>
                <w:color w:val="FFFFFF" w:themeColor="background1"/>
                <w:lang w:val="en-GB"/>
              </w:rPr>
              <w:t>k</w:t>
            </w:r>
            <w:r w:rsidR="00B420EF" w:rsidRPr="008B63B0">
              <w:rPr>
                <w:rFonts w:ascii="Calibri" w:hAnsi="Calibri" w:cs="Calibri"/>
                <w:color w:val="FFFFFF" w:themeColor="background1"/>
                <w:lang w:val="en-GB"/>
              </w:rPr>
              <w:t>erryannward</w:t>
            </w:r>
            <w:r w:rsidR="009C5315" w:rsidRPr="008B63B0">
              <w:rPr>
                <w:rFonts w:ascii="Calibri" w:hAnsi="Calibri" w:cs="Calibri"/>
                <w:color w:val="FFFFFF" w:themeColor="background1"/>
                <w:lang w:val="en-GB"/>
              </w:rPr>
              <w:t>9</w:t>
            </w:r>
            <w:r w:rsidR="00B420EF" w:rsidRPr="008B63B0">
              <w:rPr>
                <w:rFonts w:ascii="Calibri" w:hAnsi="Calibri" w:cs="Calibri"/>
                <w:color w:val="FFFFFF" w:themeColor="background1"/>
                <w:lang w:val="en-GB"/>
              </w:rPr>
              <w:t>@gmail.com</w:t>
            </w:r>
          </w:p>
        </w:tc>
        <w:tc>
          <w:tcPr>
            <w:tcW w:w="450" w:type="dxa"/>
          </w:tcPr>
          <w:p w14:paraId="73FE0F75" w14:textId="77777777" w:rsidR="00BF0DAF" w:rsidRPr="00FC6445" w:rsidRDefault="00BF0DAF" w:rsidP="00BF0DAF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6480" w:type="dxa"/>
            <w:gridSpan w:val="2"/>
            <w:vMerge/>
          </w:tcPr>
          <w:p w14:paraId="74A3F376" w14:textId="77777777" w:rsidR="00BF0DAF" w:rsidRPr="00FC6445" w:rsidRDefault="00BF0DAF" w:rsidP="00BF0DAF">
            <w:pPr>
              <w:rPr>
                <w:rFonts w:ascii="Calibri" w:hAnsi="Calibri" w:cs="Calibri"/>
                <w:lang w:val="en-GB"/>
              </w:rPr>
            </w:pPr>
          </w:p>
        </w:tc>
      </w:tr>
      <w:tr w:rsidR="001F7B8B" w:rsidRPr="00FC6445" w14:paraId="604F63C5" w14:textId="77777777" w:rsidTr="00452292">
        <w:trPr>
          <w:trHeight w:val="432"/>
        </w:trPr>
        <w:tc>
          <w:tcPr>
            <w:tcW w:w="540" w:type="dxa"/>
            <w:vAlign w:val="center"/>
          </w:tcPr>
          <w:p w14:paraId="6E362EF5" w14:textId="77777777" w:rsidR="00CD2FD2" w:rsidRPr="008B63B0" w:rsidRDefault="00CD2FD2" w:rsidP="00CD2FD2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 w:rsidRPr="008B63B0">
              <w:rPr>
                <w:rFonts w:ascii="Calibri" w:hAnsi="Calibri" w:cs="Calibri"/>
                <w:noProof/>
                <w:color w:val="FFFFFF" w:themeColor="background1"/>
                <w:lang w:val="en-GB" w:bidi="en-GB"/>
              </w:rPr>
              <mc:AlternateContent>
                <mc:Choice Requires="wpg">
                  <w:drawing>
                    <wp:inline distT="0" distB="0" distL="0" distR="0" wp14:anchorId="67194F7A" wp14:editId="510AD6BB">
                      <wp:extent cx="213066" cy="213066"/>
                      <wp:effectExtent l="0" t="0" r="0" b="0"/>
                      <wp:docPr id="140" name="Group 140" descr="Icon Locati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066" cy="213066"/>
                                <a:chOff x="515891" y="2676445"/>
                                <a:chExt cx="213066" cy="213066"/>
                              </a:xfrm>
                            </wpg:grpSpPr>
                            <wps:wsp>
                              <wps:cNvPr id="141" name="Rectangle 141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515891" y="2676445"/>
                                  <a:ext cx="213066" cy="2130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" name="Graphic 29" descr="Icon Locati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3197" y="2724555"/>
                                  <a:ext cx="78455" cy="116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62F7BD" id="Group 140" o:spid="_x0000_s1026" alt="Icon Location" style="width:16.8pt;height:16.8pt;mso-position-horizontal-relative:char;mso-position-vertical-relative:line" coordorigin="5158,26764" coordsize="2130,213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">
                      <v:rect id="Rectangle 141" o:spid="_x0000_s1027" alt="&quot;&quot;" style="position:absolute;left:5158;top:26764;width:2131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" fillcolor="#1d3251 [3204]" stroked="f" strokeweight="1pt">
                        <o:lock v:ext="edit" aspectratio="t"/>
                      </v:rect>
                      <v:shape id="Graphic 29" o:spid="_x0000_s1028" type="#_x0000_t75" alt="Icon Location" style="position:absolute;left:5831;top:27245;width:78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">
                        <v:imagedata r:id="rId18" o:title="Icon Locati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30" w:type="dxa"/>
            <w:gridSpan w:val="2"/>
            <w:vAlign w:val="center"/>
          </w:tcPr>
          <w:p w14:paraId="712EB610" w14:textId="77777777" w:rsidR="008B63B0" w:rsidRDefault="008B63B0" w:rsidP="00CD2FD2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>
              <w:rPr>
                <w:rFonts w:ascii="Calibri" w:hAnsi="Calibri" w:cs="Calibri"/>
                <w:color w:val="FFFFFF" w:themeColor="background1"/>
                <w:lang w:val="en-GB"/>
              </w:rPr>
              <w:t>Treforest, University of South</w:t>
            </w:r>
          </w:p>
          <w:p w14:paraId="2FB46198" w14:textId="4D95152D" w:rsidR="00626AD7" w:rsidRPr="008B63B0" w:rsidRDefault="008B63B0" w:rsidP="00CD2FD2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  <w:r>
              <w:rPr>
                <w:rFonts w:ascii="Calibri" w:hAnsi="Calibri" w:cs="Calibri"/>
                <w:color w:val="FFFFFF" w:themeColor="background1"/>
                <w:lang w:val="en-GB"/>
              </w:rPr>
              <w:t xml:space="preserve">Wales </w:t>
            </w:r>
          </w:p>
        </w:tc>
        <w:tc>
          <w:tcPr>
            <w:tcW w:w="450" w:type="dxa"/>
          </w:tcPr>
          <w:p w14:paraId="3610CFF9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vMerge w:val="restart"/>
            <w:tcBorders>
              <w:bottom w:val="single" w:sz="4" w:space="0" w:color="D9D9D9" w:themeColor="background1" w:themeShade="D9"/>
            </w:tcBorders>
          </w:tcPr>
          <w:p w14:paraId="3E074F6F" w14:textId="0B0ACB0E" w:rsidR="00CD2FD2" w:rsidRPr="00FC6445" w:rsidRDefault="006A0392" w:rsidP="00CD2FD2">
            <w:pPr>
              <w:pStyle w:val="Introduction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An enthusiastic student</w:t>
            </w:r>
            <w:r w:rsidR="001B4966"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FF7DBD" w:rsidRPr="00FC6445">
              <w:rPr>
                <w:rFonts w:ascii="Calibri" w:hAnsi="Calibri" w:cs="Calibri"/>
                <w:lang w:val="en-GB"/>
              </w:rPr>
              <w:t xml:space="preserve">with a </w:t>
            </w:r>
            <w:r w:rsidR="00556736" w:rsidRPr="00FC6445">
              <w:rPr>
                <w:rFonts w:ascii="Calibri" w:hAnsi="Calibri" w:cs="Calibri"/>
                <w:lang w:val="en-GB"/>
              </w:rPr>
              <w:t>desire to find work experience with</w:t>
            </w:r>
            <w:r w:rsidR="00231BA2" w:rsidRPr="00FC6445">
              <w:rPr>
                <w:rFonts w:ascii="Calibri" w:hAnsi="Calibri" w:cs="Calibri"/>
                <w:lang w:val="en-GB"/>
              </w:rPr>
              <w:t>in the IT sector</w:t>
            </w:r>
          </w:p>
        </w:tc>
        <w:tc>
          <w:tcPr>
            <w:tcW w:w="2880" w:type="dxa"/>
            <w:vMerge w:val="restart"/>
            <w:tcBorders>
              <w:bottom w:val="single" w:sz="4" w:space="0" w:color="D9D9D9" w:themeColor="background1" w:themeShade="D9"/>
            </w:tcBorders>
          </w:tcPr>
          <w:p w14:paraId="397F3635" w14:textId="0EC9035E" w:rsidR="00F750A3" w:rsidRPr="00FC6445" w:rsidRDefault="001F7B8B" w:rsidP="00114258">
            <w:pPr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I am a </w:t>
            </w:r>
            <w:r w:rsidR="0007538F">
              <w:rPr>
                <w:rFonts w:ascii="Calibri" w:hAnsi="Calibri" w:cs="Calibri"/>
                <w:lang w:val="en-GB"/>
              </w:rPr>
              <w:t>university</w:t>
            </w:r>
            <w:r w:rsidRPr="00FC6445">
              <w:rPr>
                <w:rFonts w:ascii="Calibri" w:hAnsi="Calibri" w:cs="Calibri"/>
                <w:lang w:val="en-GB"/>
              </w:rPr>
              <w:t xml:space="preserve"> student studying </w:t>
            </w:r>
            <w:r w:rsidR="0007538F">
              <w:rPr>
                <w:rFonts w:ascii="Calibri" w:hAnsi="Calibri" w:cs="Calibri"/>
                <w:lang w:val="en-GB"/>
              </w:rPr>
              <w:t>BSc (hons) Computer Science,</w:t>
            </w:r>
            <w:r w:rsidR="00CC0389" w:rsidRPr="00FC6445">
              <w:rPr>
                <w:rFonts w:ascii="Calibri" w:hAnsi="Calibri" w:cs="Calibri"/>
                <w:lang w:val="en-GB"/>
              </w:rPr>
              <w:t xml:space="preserve"> with </w:t>
            </w:r>
            <w:r w:rsidR="002B1C9E" w:rsidRPr="00FC6445">
              <w:rPr>
                <w:rFonts w:ascii="Calibri" w:hAnsi="Calibri" w:cs="Calibri"/>
                <w:lang w:val="en-GB"/>
              </w:rPr>
              <w:t xml:space="preserve">a strong passion for </w:t>
            </w:r>
            <w:r w:rsidR="00FE0F1D" w:rsidRPr="00FC6445">
              <w:rPr>
                <w:rFonts w:ascii="Calibri" w:hAnsi="Calibri" w:cs="Calibri"/>
                <w:lang w:val="en-GB"/>
              </w:rPr>
              <w:t>software engineering</w:t>
            </w:r>
            <w:r w:rsidR="00113FBB">
              <w:rPr>
                <w:rFonts w:ascii="Calibri" w:hAnsi="Calibri" w:cs="Calibri"/>
                <w:lang w:val="en-GB"/>
              </w:rPr>
              <w:t xml:space="preserve"> and Artificial Intelegence</w:t>
            </w:r>
            <w:r w:rsidR="00A5076A" w:rsidRPr="00FC6445">
              <w:rPr>
                <w:rFonts w:ascii="Calibri" w:hAnsi="Calibri" w:cs="Calibri"/>
                <w:lang w:val="en-GB"/>
              </w:rPr>
              <w:t>.</w:t>
            </w:r>
          </w:p>
        </w:tc>
      </w:tr>
      <w:tr w:rsidR="001F7B8B" w:rsidRPr="00FC6445" w14:paraId="2FAE80A0" w14:textId="77777777" w:rsidTr="00452292">
        <w:tc>
          <w:tcPr>
            <w:tcW w:w="540" w:type="dxa"/>
            <w:vAlign w:val="center"/>
          </w:tcPr>
          <w:p w14:paraId="60B37892" w14:textId="4CE30B14" w:rsidR="00CD2FD2" w:rsidRPr="008B63B0" w:rsidRDefault="00CD2FD2" w:rsidP="00CD2FD2">
            <w:pPr>
              <w:pStyle w:val="Contact"/>
              <w:rPr>
                <w:rFonts w:ascii="Calibri" w:hAnsi="Calibri" w:cs="Calibri"/>
                <w:color w:val="FFFFFF" w:themeColor="background1"/>
                <w:lang w:val="en-GB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60256A7B" w14:textId="1E1C9DC5" w:rsidR="00CD2FD2" w:rsidRPr="008B63B0" w:rsidRDefault="00B90CA9" w:rsidP="00CD2FD2">
            <w:pPr>
              <w:pStyle w:val="Contact"/>
              <w:rPr>
                <w:rFonts w:ascii="Calibri" w:hAnsi="Calibri" w:cs="Calibri"/>
                <w:color w:val="auto"/>
                <w:lang w:val="en-GB"/>
              </w:rPr>
            </w:pPr>
            <w:r w:rsidRPr="008B63B0">
              <w:rPr>
                <w:rFonts w:ascii="Calibri" w:hAnsi="Calibri" w:cs="Calibri"/>
                <w:color w:val="auto"/>
                <w:lang w:val="en-GB"/>
              </w:rPr>
              <w:t>shorturl.at/luzK1</w:t>
            </w:r>
          </w:p>
        </w:tc>
        <w:tc>
          <w:tcPr>
            <w:tcW w:w="450" w:type="dxa"/>
          </w:tcPr>
          <w:p w14:paraId="1672CAAD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vMerge/>
            <w:tcBorders>
              <w:bottom w:val="single" w:sz="4" w:space="0" w:color="D9D9D9" w:themeColor="background1" w:themeShade="D9"/>
            </w:tcBorders>
          </w:tcPr>
          <w:p w14:paraId="4CD60818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880" w:type="dxa"/>
            <w:vMerge/>
            <w:tcBorders>
              <w:bottom w:val="single" w:sz="4" w:space="0" w:color="D9D9D9" w:themeColor="background1" w:themeShade="D9"/>
            </w:tcBorders>
          </w:tcPr>
          <w:p w14:paraId="4A0151DE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</w:tr>
      <w:tr w:rsidR="001F7B8B" w:rsidRPr="00FC6445" w14:paraId="02646123" w14:textId="77777777" w:rsidTr="00452292">
        <w:tc>
          <w:tcPr>
            <w:tcW w:w="540" w:type="dxa"/>
            <w:vAlign w:val="center"/>
          </w:tcPr>
          <w:p w14:paraId="54893ED5" w14:textId="31FC3534" w:rsidR="00CD2FD2" w:rsidRPr="00FC6445" w:rsidRDefault="00CD2FD2" w:rsidP="00CD2FD2">
            <w:pPr>
              <w:pStyle w:val="Cont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303C60E0" w14:textId="0C0B2D87" w:rsidR="00CD2FD2" w:rsidRPr="00FC6445" w:rsidRDefault="00CD2FD2" w:rsidP="00CD2FD2">
            <w:pPr>
              <w:pStyle w:val="Cont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50" w:type="dxa"/>
          </w:tcPr>
          <w:p w14:paraId="175D2FA5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vMerge/>
            <w:tcBorders>
              <w:bottom w:val="single" w:sz="4" w:space="0" w:color="D9D9D9" w:themeColor="background1" w:themeShade="D9"/>
            </w:tcBorders>
          </w:tcPr>
          <w:p w14:paraId="6CF97E3E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880" w:type="dxa"/>
            <w:vMerge/>
            <w:tcBorders>
              <w:bottom w:val="single" w:sz="4" w:space="0" w:color="D9D9D9" w:themeColor="background1" w:themeShade="D9"/>
            </w:tcBorders>
          </w:tcPr>
          <w:p w14:paraId="3A6CFE4B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</w:tr>
      <w:tr w:rsidR="001F7B8B" w:rsidRPr="00FC6445" w14:paraId="30DB1FE0" w14:textId="77777777" w:rsidTr="00480321">
        <w:trPr>
          <w:trHeight w:val="340"/>
        </w:trPr>
        <w:tc>
          <w:tcPr>
            <w:tcW w:w="540" w:type="dxa"/>
            <w:vAlign w:val="center"/>
          </w:tcPr>
          <w:p w14:paraId="5FEF1FAE" w14:textId="10FF6CC3" w:rsidR="00CD2FD2" w:rsidRPr="00FC6445" w:rsidRDefault="00CD2FD2" w:rsidP="00CD2FD2">
            <w:pPr>
              <w:pStyle w:val="Cont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330" w:type="dxa"/>
            <w:gridSpan w:val="2"/>
            <w:vAlign w:val="center"/>
          </w:tcPr>
          <w:p w14:paraId="739F373E" w14:textId="6E3C0E59" w:rsidR="00CD2FD2" w:rsidRPr="00FC6445" w:rsidRDefault="00CD2FD2" w:rsidP="00CD2FD2">
            <w:pPr>
              <w:pStyle w:val="Cont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50" w:type="dxa"/>
          </w:tcPr>
          <w:p w14:paraId="3E173EFC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vMerge/>
            <w:tcBorders>
              <w:bottom w:val="single" w:sz="4" w:space="0" w:color="D9D9D9" w:themeColor="background1" w:themeShade="D9"/>
            </w:tcBorders>
          </w:tcPr>
          <w:p w14:paraId="1CD80DF5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880" w:type="dxa"/>
            <w:vMerge/>
            <w:tcBorders>
              <w:bottom w:val="single" w:sz="4" w:space="0" w:color="D9D9D9" w:themeColor="background1" w:themeShade="D9"/>
            </w:tcBorders>
          </w:tcPr>
          <w:p w14:paraId="279C43A0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</w:tr>
      <w:tr w:rsidR="001F7B8B" w:rsidRPr="00FC6445" w14:paraId="1B937186" w14:textId="77777777" w:rsidTr="00C777FF">
        <w:trPr>
          <w:trHeight w:val="720"/>
        </w:trPr>
        <w:tc>
          <w:tcPr>
            <w:tcW w:w="3870" w:type="dxa"/>
            <w:gridSpan w:val="3"/>
          </w:tcPr>
          <w:p w14:paraId="6162AA8A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50" w:type="dxa"/>
          </w:tcPr>
          <w:p w14:paraId="21356BFE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vMerge/>
            <w:tcBorders>
              <w:bottom w:val="single" w:sz="4" w:space="0" w:color="D9D9D9" w:themeColor="background1" w:themeShade="D9"/>
            </w:tcBorders>
          </w:tcPr>
          <w:p w14:paraId="197CAC6B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880" w:type="dxa"/>
            <w:vMerge/>
            <w:tcBorders>
              <w:bottom w:val="single" w:sz="4" w:space="0" w:color="D9D9D9" w:themeColor="background1" w:themeShade="D9"/>
            </w:tcBorders>
          </w:tcPr>
          <w:p w14:paraId="5EEF40BD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</w:tr>
      <w:tr w:rsidR="001F7B8B" w:rsidRPr="00FC6445" w14:paraId="5DBB6288" w14:textId="77777777" w:rsidTr="005B7DB3">
        <w:trPr>
          <w:trHeight w:val="288"/>
        </w:trPr>
        <w:tc>
          <w:tcPr>
            <w:tcW w:w="3870" w:type="dxa"/>
            <w:gridSpan w:val="3"/>
          </w:tcPr>
          <w:p w14:paraId="0276D383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50" w:type="dxa"/>
          </w:tcPr>
          <w:p w14:paraId="239CF40D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0" w:type="dxa"/>
            <w:tcBorders>
              <w:top w:val="single" w:sz="4" w:space="0" w:color="D9D9D9" w:themeColor="background1" w:themeShade="D9"/>
            </w:tcBorders>
          </w:tcPr>
          <w:p w14:paraId="574B57B0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880" w:type="dxa"/>
            <w:tcBorders>
              <w:top w:val="single" w:sz="4" w:space="0" w:color="D9D9D9" w:themeColor="background1" w:themeShade="D9"/>
            </w:tcBorders>
          </w:tcPr>
          <w:p w14:paraId="006FD7ED" w14:textId="77777777" w:rsidR="00CD2FD2" w:rsidRPr="00FC6445" w:rsidRDefault="00CD2FD2" w:rsidP="00CD2FD2">
            <w:pPr>
              <w:rPr>
                <w:rFonts w:ascii="Calibri" w:hAnsi="Calibri" w:cs="Calibri"/>
                <w:lang w:val="en-GB"/>
              </w:rPr>
            </w:pPr>
          </w:p>
        </w:tc>
      </w:tr>
      <w:tr w:rsidR="00144072" w:rsidRPr="00FC6445" w14:paraId="7B05FC91" w14:textId="77777777" w:rsidTr="003C0BB5">
        <w:tc>
          <w:tcPr>
            <w:tcW w:w="3870" w:type="dxa"/>
            <w:gridSpan w:val="3"/>
            <w:tcBorders>
              <w:right w:val="single" w:sz="4" w:space="0" w:color="D9D9D9" w:themeColor="background1" w:themeShade="D9"/>
            </w:tcBorders>
          </w:tcPr>
          <w:sdt>
            <w:sdtPr>
              <w:rPr>
                <w:rFonts w:ascii="Calibri" w:hAnsi="Calibri" w:cs="Calibri"/>
                <w:lang w:val="en-GB"/>
              </w:rPr>
              <w:id w:val="-2037806220"/>
              <w:placeholder>
                <w:docPart w:val="68A2F33D1CBE496991A318C81B703A46"/>
              </w:placeholder>
              <w:temporary/>
              <w:showingPlcHdr/>
              <w15:appearance w15:val="hidden"/>
            </w:sdtPr>
            <w:sdtEndPr/>
            <w:sdtContent>
              <w:p w14:paraId="78BFE787" w14:textId="77777777" w:rsidR="00144072" w:rsidRPr="00FC6445" w:rsidRDefault="00144072" w:rsidP="00144072">
                <w:pPr>
                  <w:pStyle w:val="Heading1"/>
                  <w:rPr>
                    <w:rFonts w:ascii="Calibri" w:hAnsi="Calibri" w:cs="Calibri"/>
                    <w:lang w:val="en-GB"/>
                  </w:rPr>
                </w:pPr>
                <w:r w:rsidRPr="00FC6445">
                  <w:rPr>
                    <w:rFonts w:ascii="Calibri" w:hAnsi="Calibri" w:cs="Calibri"/>
                    <w:lang w:val="en-GB" w:bidi="en-GB"/>
                  </w:rPr>
                  <w:t>Skills</w:t>
                </w:r>
              </w:p>
            </w:sdtContent>
          </w:sdt>
          <w:p w14:paraId="75220F77" w14:textId="75784C27" w:rsidR="00144072" w:rsidRPr="00FC6445" w:rsidRDefault="00144072" w:rsidP="00144072">
            <w:pPr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noProof/>
                <w:lang w:val="en-GB" w:bidi="en-GB"/>
              </w:rPr>
              <mc:AlternateContent>
                <mc:Choice Requires="wpg">
                  <w:drawing>
                    <wp:inline distT="0" distB="0" distL="0" distR="0" wp14:anchorId="25648028" wp14:editId="54CC98F7">
                      <wp:extent cx="2152098" cy="2024737"/>
                      <wp:effectExtent l="0" t="0" r="635" b="0"/>
                      <wp:docPr id="153" name="Group 15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2098" cy="2024737"/>
                                <a:chOff x="0" y="0"/>
                                <a:chExt cx="2152098" cy="2024737"/>
                              </a:xfrm>
                            </wpg:grpSpPr>
                            <wpg:grpSp>
                              <wpg:cNvPr id="16" name="Group 16" descr="Skill">
                                <a:extLst>
                                  <a:ext uri="{FF2B5EF4-FFF2-40B4-BE49-F238E27FC236}">
                                    <a16:creationId xmlns:a16="http://schemas.microsoft.com/office/drawing/2014/main" id="{14B5F72C-D460-426C-8CFE-42530E52A749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0"/>
                                  <a:ext cx="2152098" cy="319762"/>
                                  <a:chOff x="502195" y="4913494"/>
                                  <a:chExt cx="2152098" cy="319762"/>
                                </a:xfrm>
                              </wpg:grpSpPr>
                              <wps:wsp>
                                <wps:cNvPr id="57" name="TextBox 55">
                                  <a:extLst>
                                    <a:ext uri="{FF2B5EF4-FFF2-40B4-BE49-F238E27FC236}">
                                      <a16:creationId xmlns:a16="http://schemas.microsoft.com/office/drawing/2014/main" id="{4707D8E0-47D0-4021-A9B6-EB99DCC9085A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081797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6A8B0DE" w14:textId="5D665E4A" w:rsidR="00144072" w:rsidRPr="008E2197" w:rsidRDefault="004A3492" w:rsidP="008E2197">
                                      <w:pPr>
                                        <w:pStyle w:val="Skill"/>
                                      </w:pPr>
                                      <w:r>
                                        <w:t>Writing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58" name="Rectangle 58">
                                  <a:extLst>
                                    <a:ext uri="{FF2B5EF4-FFF2-40B4-BE49-F238E27FC236}">
                                      <a16:creationId xmlns:a16="http://schemas.microsoft.com/office/drawing/2014/main" id="{04AEC405-5100-4A1D-9105-A443B0F1D44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4913494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59" name="Arrow: Pentagon 59">
                                  <a:extLst>
                                    <a:ext uri="{FF2B5EF4-FFF2-40B4-BE49-F238E27FC236}">
                                      <a16:creationId xmlns:a16="http://schemas.microsoft.com/office/drawing/2014/main" id="{52E54912-D24F-4029-BB3A-F19A5D1C9ABF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4913494"/>
                                    <a:ext cx="2031999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60" name="TextBox 58">
                                  <a:extLst>
                                    <a:ext uri="{FF2B5EF4-FFF2-40B4-BE49-F238E27FC236}">
                                      <a16:creationId xmlns:a16="http://schemas.microsoft.com/office/drawing/2014/main" id="{135083A6-E1C2-4837-8209-D7890A3C8C7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4913494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7D081EB" w14:textId="47BA3E83" w:rsidR="00144072" w:rsidRPr="004A3492" w:rsidRDefault="00634FFC" w:rsidP="008E2197">
                                      <w:pPr>
                                        <w:pStyle w:val="Skillscore"/>
                                      </w:pPr>
                                      <w:r>
                                        <w:t>9</w:t>
                                      </w:r>
                                      <w:r w:rsidR="004A3492">
                                        <w:t>/</w:t>
                                      </w:r>
                                      <w:r w:rsidR="004A3492" w:rsidRPr="004A3492"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24" descr="Skill">
                                <a:extLst>
                                  <a:ext uri="{FF2B5EF4-FFF2-40B4-BE49-F238E27FC236}">
                                    <a16:creationId xmlns:a16="http://schemas.microsoft.com/office/drawing/2014/main" id="{BE98A68D-ACE6-4665-92F6-FB38854052EF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428245"/>
                                  <a:ext cx="2152098" cy="320142"/>
                                  <a:chOff x="502195" y="5339183"/>
                                  <a:chExt cx="2152098" cy="320142"/>
                                </a:xfrm>
                              </wpg:grpSpPr>
                              <wps:wsp>
                                <wps:cNvPr id="41" name="TextBox 114">
                                  <a:extLst>
                                    <a:ext uri="{FF2B5EF4-FFF2-40B4-BE49-F238E27FC236}">
                                      <a16:creationId xmlns:a16="http://schemas.microsoft.com/office/drawing/2014/main" id="{F5EF88ED-22DC-4B3A-A82B-3519289C50BB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507866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F22FDDF" w14:textId="46834F9E" w:rsidR="008E2197" w:rsidRDefault="006F071B" w:rsidP="008E2197">
                                      <w:pPr>
                                        <w:pStyle w:val="Skill"/>
                                      </w:pPr>
                                      <w:r>
                                        <w:t>Communication</w:t>
                                      </w:r>
                                    </w:p>
                                    <w:p w14:paraId="4C720012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42" name="Rectangle 42">
                                  <a:extLst>
                                    <a:ext uri="{FF2B5EF4-FFF2-40B4-BE49-F238E27FC236}">
                                      <a16:creationId xmlns:a16="http://schemas.microsoft.com/office/drawing/2014/main" id="{71CC5E50-646C-41CC-AA68-C7A3E6E7AB8B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339563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3" name="Arrow: Pentagon 43">
                                  <a:extLst>
                                    <a:ext uri="{FF2B5EF4-FFF2-40B4-BE49-F238E27FC236}">
                                      <a16:creationId xmlns:a16="http://schemas.microsoft.com/office/drawing/2014/main" id="{F6B15B20-8B7E-4BE3-8CC8-CC99B1D614A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339183"/>
                                    <a:ext cx="1846907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4" name="TextBox 117">
                                  <a:extLst>
                                    <a:ext uri="{FF2B5EF4-FFF2-40B4-BE49-F238E27FC236}">
                                      <a16:creationId xmlns:a16="http://schemas.microsoft.com/office/drawing/2014/main" id="{12E5B5B7-1F2F-498E-8678-CAF56662BB13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5339563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6CEBC3D7" w14:textId="024795F9" w:rsidR="00144072" w:rsidRDefault="008B63B0" w:rsidP="008E2197">
                                      <w:pPr>
                                        <w:pStyle w:val="Skillscor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t>7</w:t>
                                      </w:r>
                                      <w:r w:rsidR="00284B44">
                                        <w:t>/10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5" name="Group 25" descr="Skill">
                                <a:extLst>
                                  <a:ext uri="{FF2B5EF4-FFF2-40B4-BE49-F238E27FC236}">
                                    <a16:creationId xmlns:a16="http://schemas.microsoft.com/office/drawing/2014/main" id="{94872CF9-1AAF-4E3D-9AF1-AD32F5F552EB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857250"/>
                                  <a:ext cx="2152098" cy="319762"/>
                                  <a:chOff x="502195" y="5765632"/>
                                  <a:chExt cx="2152098" cy="319762"/>
                                </a:xfrm>
                              </wpg:grpSpPr>
                              <wps:wsp>
                                <wps:cNvPr id="37" name="TextBox 119">
                                  <a:extLst>
                                    <a:ext uri="{FF2B5EF4-FFF2-40B4-BE49-F238E27FC236}">
                                      <a16:creationId xmlns:a16="http://schemas.microsoft.com/office/drawing/2014/main" id="{E122A79F-82DC-41FF-89A7-9190F00BCC24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5933935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05C6D4B" w14:textId="20D1317B" w:rsidR="008E2197" w:rsidRDefault="00151815" w:rsidP="008E2197">
                                      <w:pPr>
                                        <w:pStyle w:val="Skill"/>
                                      </w:pPr>
                                      <w:r>
                                        <w:t>Microsoft Office</w:t>
                                      </w:r>
                                      <w:r w:rsidR="005833E4">
                                        <w:t xml:space="preserve"> (Excel, Word,</w:t>
                                      </w:r>
                                      <w:r w:rsidR="0021268B">
                                        <w:t xml:space="preserve"> PowerPoint)</w:t>
                                      </w:r>
                                    </w:p>
                                    <w:p w14:paraId="34D9AFDD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8" name="Rectangle 38">
                                  <a:extLst>
                                    <a:ext uri="{FF2B5EF4-FFF2-40B4-BE49-F238E27FC236}">
                                      <a16:creationId xmlns:a16="http://schemas.microsoft.com/office/drawing/2014/main" id="{22C8E622-ED5C-4223-A9EE-34067D050FCA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5765632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40" name="TextBox 122">
                                  <a:extLst>
                                    <a:ext uri="{FF2B5EF4-FFF2-40B4-BE49-F238E27FC236}">
                                      <a16:creationId xmlns:a16="http://schemas.microsoft.com/office/drawing/2014/main" id="{AEA907C0-239F-4EEC-B86A-898041A0B014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5765632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F56CE7B" w14:textId="02659B27" w:rsidR="008E2197" w:rsidRDefault="00AB1730" w:rsidP="008E2197">
                                      <w:pPr>
                                        <w:pStyle w:val="Skillscor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t>10/10</w:t>
                                      </w:r>
                                    </w:p>
                                    <w:p w14:paraId="103BEB6D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6" name="Group 26" descr="Skill">
                                <a:extLst>
                                  <a:ext uri="{FF2B5EF4-FFF2-40B4-BE49-F238E27FC236}">
                                    <a16:creationId xmlns:a16="http://schemas.microsoft.com/office/drawing/2014/main" id="{C59F7C1D-1538-4E3F-89B1-E2BBF65B4C3C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285875"/>
                                  <a:ext cx="2152098" cy="319762"/>
                                  <a:chOff x="502195" y="6191701"/>
                                  <a:chExt cx="2152098" cy="319762"/>
                                </a:xfrm>
                              </wpg:grpSpPr>
                              <wps:wsp>
                                <wps:cNvPr id="33" name="TextBox 124">
                                  <a:extLst>
                                    <a:ext uri="{FF2B5EF4-FFF2-40B4-BE49-F238E27FC236}">
                                      <a16:creationId xmlns:a16="http://schemas.microsoft.com/office/drawing/2014/main" id="{01F13476-8E95-4C66-8BED-5A2D32854DED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6360004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3F558A8" w14:textId="311433A9" w:rsidR="008E2197" w:rsidRDefault="006A0392" w:rsidP="008E2197">
                                      <w:pPr>
                                        <w:pStyle w:val="Skill"/>
                                      </w:pPr>
                                      <w:r>
                                        <w:t>Punctuality</w:t>
                                      </w:r>
                                    </w:p>
                                    <w:p w14:paraId="4656D9EE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4" name="Rectangle 34">
                                  <a:extLst>
                                    <a:ext uri="{FF2B5EF4-FFF2-40B4-BE49-F238E27FC236}">
                                      <a16:creationId xmlns:a16="http://schemas.microsoft.com/office/drawing/2014/main" id="{8746491D-E8C4-4B48-91AF-B406EF6AF94B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191701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5" name="Rectangle 35">
                                  <a:extLst>
                                    <a:ext uri="{FF2B5EF4-FFF2-40B4-BE49-F238E27FC236}">
                                      <a16:creationId xmlns:a16="http://schemas.microsoft.com/office/drawing/2014/main" id="{ABB252AF-D7F5-412C-A251-F4E190A2C88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191701"/>
                                    <a:ext cx="2105267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6" name="TextBox 127">
                                  <a:extLst>
                                    <a:ext uri="{FF2B5EF4-FFF2-40B4-BE49-F238E27FC236}">
                                      <a16:creationId xmlns:a16="http://schemas.microsoft.com/office/drawing/2014/main" id="{E0172FB5-9077-49D3-A96B-630ED4AB2D48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6191701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01460DD" w14:textId="77777777" w:rsidR="008E2197" w:rsidRDefault="00113FBB" w:rsidP="008E2197">
                                      <w:pPr>
                                        <w:pStyle w:val="Skillscor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sdt>
                                        <w:sdtPr>
                                          <w:id w:val="-298687537"/>
                                          <w:temporary/>
                                          <w:showingPlcHdr/>
                                          <w15:appearance w15:val="hidden"/>
                                        </w:sdtPr>
                                        <w:sdtEndPr/>
                                        <w:sdtContent>
                                          <w:r w:rsidR="008E2197">
                                            <w:rPr>
                                              <w:lang w:val="en-GB" w:bidi="en-GB"/>
                                            </w:rPr>
                                            <w:t>10/10</w:t>
                                          </w:r>
                                        </w:sdtContent>
                                      </w:sdt>
                                    </w:p>
                                    <w:p w14:paraId="58D4F9FE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  <wpg:grpSp>
                              <wpg:cNvPr id="27" name="Group 27" descr="Skill">
                                <a:extLst>
                                  <a:ext uri="{FF2B5EF4-FFF2-40B4-BE49-F238E27FC236}">
                                    <a16:creationId xmlns:a16="http://schemas.microsoft.com/office/drawing/2014/main" id="{073911AD-9B7C-475D-B32A-5F31B23D983E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0" y="1704674"/>
                                  <a:ext cx="2152098" cy="320063"/>
                                  <a:chOff x="502195" y="6617468"/>
                                  <a:chExt cx="2152098" cy="320063"/>
                                </a:xfrm>
                              </wpg:grpSpPr>
                              <wps:wsp>
                                <wps:cNvPr id="29" name="TextBox 129">
                                  <a:extLst>
                                    <a:ext uri="{FF2B5EF4-FFF2-40B4-BE49-F238E27FC236}">
                                      <a16:creationId xmlns:a16="http://schemas.microsoft.com/office/drawing/2014/main" id="{46A9BC46-5209-486F-85FB-95EDCA80303A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502195" y="6786072"/>
                                    <a:ext cx="2152098" cy="151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CB7B473" w14:textId="6160B90C" w:rsidR="008E2197" w:rsidRDefault="00AB6CC7" w:rsidP="008E2197">
                                      <w:pPr>
                                        <w:pStyle w:val="Skill"/>
                                      </w:pPr>
                                      <w:r>
                                        <w:t>Project Management</w:t>
                                      </w:r>
                                    </w:p>
                                    <w:p w14:paraId="3E9279EB" w14:textId="77777777" w:rsidR="00144072" w:rsidRDefault="00144072" w:rsidP="008E2197"/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  <wps:wsp>
                                <wps:cNvPr id="30" name="Rectangle 30">
                                  <a:extLst>
                                    <a:ext uri="{FF2B5EF4-FFF2-40B4-BE49-F238E27FC236}">
                                      <a16:creationId xmlns:a16="http://schemas.microsoft.com/office/drawing/2014/main" id="{90B14F3D-2882-4C43-BEE1-E16E1B376244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617769"/>
                                    <a:ext cx="2105268" cy="1632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1" name="Arrow: Pentagon 31">
                                  <a:extLst>
                                    <a:ext uri="{FF2B5EF4-FFF2-40B4-BE49-F238E27FC236}">
                                      <a16:creationId xmlns:a16="http://schemas.microsoft.com/office/drawing/2014/main" id="{4E41D26B-B161-436A-B31A-33082096B04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502195" y="6617468"/>
                                    <a:ext cx="1835149" cy="163265"/>
                                  </a:xfrm>
                                  <a:prstGeom prst="homePlat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wrap="square" rtlCol="0" anchor="ctr">
                                  <a:noAutofit/>
                                </wps:bodyPr>
                              </wps:wsp>
                              <wps:wsp>
                                <wps:cNvPr id="32" name="TextBox 132">
                                  <a:extLst>
                                    <a:ext uri="{FF2B5EF4-FFF2-40B4-BE49-F238E27FC236}">
                                      <a16:creationId xmlns:a16="http://schemas.microsoft.com/office/drawing/2014/main" id="{BDBC9B58-1F11-4DA9-9CCF-2C06242D55C0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1174241" y="6617769"/>
                                    <a:ext cx="761176" cy="163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69B577E" w14:textId="29B26D22" w:rsidR="008E2197" w:rsidRDefault="00772909" w:rsidP="008E2197">
                                      <w:pPr>
                                        <w:pStyle w:val="Skillscor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t>7/10</w:t>
                                      </w:r>
                                    </w:p>
                                    <w:p w14:paraId="30784C80" w14:textId="77777777" w:rsidR="00144072" w:rsidRDefault="00144072" w:rsidP="0014407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wrap="square" lIns="0" tIns="0" rIns="0" bIns="0" rtlCol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648028" id="Group 153" o:spid="_x0000_s1030" alt="&quot;&quot;" style="width:169.45pt;height:159.45pt;mso-position-horizontal-relative:char;mso-position-vertical-relative:line" coordsize="21520,20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">
                      <v:group id="Group 16" o:spid="_x0000_s1031" alt="Skill" style="position:absolute;width:21520;height:3197" coordorigin="5021,49134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TextBox 55" o:spid="_x0000_s1032" type="#_x0000_t202" style="position:absolute;left:5021;top:50817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        <v:textbox inset="0,0,0,0">
                            <w:txbxContent>
                              <w:p w14:paraId="46A8B0DE" w14:textId="5D665E4A" w:rsidR="00144072" w:rsidRPr="008E2197" w:rsidRDefault="004A3492" w:rsidP="008E2197">
                                <w:pPr>
                                  <w:pStyle w:val="Skill"/>
                                </w:pPr>
                                <w:r>
                                  <w:t>Writing</w:t>
                                </w:r>
                              </w:p>
                            </w:txbxContent>
                          </v:textbox>
                        </v:shape>
                        <v:rect id="Rectangle 58" o:spid="_x0000_s1033" style="position:absolute;left:5021;top:49134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" fillcolor="#cdedda [3207]" stroked="f" strokeweight="1pt"/>
                        <v:shapetype id="_x0000_t15" coordsize="21600,21600" o:spt="15" adj="16200" path="m@0,l,,,21600@0,21600,21600,10800xe">
                          <v:stroke joinstyle="miter"/>
                          <v:formulas>
                            <v:f eqn="val #0"/>
                            <v:f eqn="prod #0 1 2"/>
                          </v:formulas>
                          <v:path gradientshapeok="t" o:connecttype="custom" o:connectlocs="@1,0;0,10800;@1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Arrow: Pentagon 59" o:spid="_x0000_s1034" type="#_x0000_t15" style="position:absolute;left:5021;top:49134;width:20320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" adj="20732" fillcolor="#1d3251 [3204]" stroked="f" strokeweight="1pt"/>
                        <v:shape id="TextBox 58" o:spid="_x0000_s1035" type="#_x0000_t202" style="position:absolute;left:11742;top:49134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      <v:textbox inset="0,0,0,0">
                            <w:txbxContent>
                              <w:p w14:paraId="27D081EB" w14:textId="47BA3E83" w:rsidR="00144072" w:rsidRPr="004A3492" w:rsidRDefault="00634FFC" w:rsidP="008E2197">
                                <w:pPr>
                                  <w:pStyle w:val="Skillscore"/>
                                </w:pPr>
                                <w:r>
                                  <w:t>9</w:t>
                                </w:r>
                                <w:r w:rsidR="004A3492">
                                  <w:t>/</w:t>
                                </w:r>
                                <w:r w:rsidR="004A3492" w:rsidRPr="004A3492">
                                  <w:t>10</w:t>
                                </w:r>
                              </w:p>
                            </w:txbxContent>
                          </v:textbox>
                        </v:shape>
                      </v:group>
                      <v:group id="Group 24" o:spid="_x0000_s1036" alt="Skill" style="position:absolute;top:4282;width:21520;height:3201" coordorigin="5021,53391" coordsize="21520,3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 id="TextBox 114" o:spid="_x0000_s1037" type="#_x0000_t202" style="position:absolute;left:5021;top:55078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        <v:textbox inset="0,0,0,0">
                            <w:txbxContent>
                              <w:p w14:paraId="0F22FDDF" w14:textId="46834F9E" w:rsidR="008E2197" w:rsidRDefault="006F071B" w:rsidP="008E2197">
                                <w:pPr>
                                  <w:pStyle w:val="Skill"/>
                                </w:pPr>
                                <w:r>
                                  <w:t>Communication</w:t>
                                </w:r>
                              </w:p>
                              <w:p w14:paraId="4C720012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42" o:spid="_x0000_s1038" style="position:absolute;left:5021;top:53395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" fillcolor="#cdedda [3207]" stroked="f" strokeweight="1pt"/>
                        <v:shape id="Arrow: Pentagon 43" o:spid="_x0000_s1039" type="#_x0000_t15" style="position:absolute;left:5021;top:53391;width:18470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" adj="20645" fillcolor="#1d3251 [3204]" stroked="f" strokeweight="1pt"/>
                        <v:shape id="TextBox 117" o:spid="_x0000_s1040" type="#_x0000_t202" style="position:absolute;left:11742;top:53395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  <v:textbox inset="0,0,0,0">
                            <w:txbxContent>
                              <w:p w14:paraId="6CEBC3D7" w14:textId="024795F9" w:rsidR="00144072" w:rsidRDefault="008B63B0" w:rsidP="008E2197">
                                <w:pPr>
                                  <w:pStyle w:val="Skillscor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t>7</w:t>
                                </w:r>
                                <w:r w:rsidR="00284B44">
                                  <w:t>/10</w:t>
                                </w:r>
                              </w:p>
                            </w:txbxContent>
                          </v:textbox>
                        </v:shape>
                      </v:group>
                      <v:group id="Group 25" o:spid="_x0000_s1041" alt="Skill" style="position:absolute;top:8572;width:21520;height:3198" coordorigin="5021,57656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TextBox 119" o:spid="_x0000_s1042" type="#_x0000_t202" style="position:absolute;left:5021;top:59339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        <v:textbox inset="0,0,0,0">
                            <w:txbxContent>
                              <w:p w14:paraId="405C6D4B" w14:textId="20D1317B" w:rsidR="008E2197" w:rsidRDefault="00151815" w:rsidP="008E2197">
                                <w:pPr>
                                  <w:pStyle w:val="Skill"/>
                                </w:pPr>
                                <w:r>
                                  <w:t>Microsoft Office</w:t>
                                </w:r>
                                <w:r w:rsidR="005833E4">
                                  <w:t xml:space="preserve"> (Excel, Word,</w:t>
                                </w:r>
                                <w:r w:rsidR="0021268B">
                                  <w:t xml:space="preserve"> PowerPoint)</w:t>
                                </w:r>
                              </w:p>
                              <w:p w14:paraId="34D9AFDD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38" o:spid="_x0000_s1043" style="position:absolute;left:5021;top:57656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" fillcolor="#1d3251 [3204]" stroked="f"/>
                        <v:shape id="TextBox 122" o:spid="_x0000_s1044" type="#_x0000_t202" style="position:absolute;left:11742;top:57656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        <v:textbox inset="0,0,0,0">
                            <w:txbxContent>
                              <w:p w14:paraId="0F56CE7B" w14:textId="02659B27" w:rsidR="008E2197" w:rsidRDefault="00AB1730" w:rsidP="008E2197">
                                <w:pPr>
                                  <w:pStyle w:val="Skillscor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t>10/10</w:t>
                                </w:r>
                              </w:p>
                              <w:p w14:paraId="103BEB6D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26" o:spid="_x0000_s1045" alt="Skill" style="position:absolute;top:12858;width:21520;height:3198" coordorigin="5021,61917" coordsize="21520,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Box 124" o:spid="_x0000_s1046" type="#_x0000_t202" style="position:absolute;left:5021;top:63600;width:2152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        <v:textbox inset="0,0,0,0">
                            <w:txbxContent>
                              <w:p w14:paraId="13F558A8" w14:textId="311433A9" w:rsidR="008E2197" w:rsidRDefault="006A0392" w:rsidP="008E2197">
                                <w:pPr>
                                  <w:pStyle w:val="Skill"/>
                                </w:pPr>
                                <w:r>
                                  <w:t>Punctuality</w:t>
                                </w:r>
                              </w:p>
                              <w:p w14:paraId="4656D9EE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  <v:rect id="Rectangle 34" o:spid="_x0000_s1047" style="position:absolute;left:5021;top:61917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" fillcolor="#cdedda [3207]" stroked="f" strokeweight="1pt"/>
                        <v:rect id="Rectangle 35" o:spid="_x0000_s1048" style="position:absolute;left:5021;top:61917;width:21053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Kn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" fillcolor="#1d3251 [3204]" stroked="f" strokeweight="1pt"/>
                        <v:shape id="TextBox 127" o:spid="_x0000_s1049" type="#_x0000_t202" style="position:absolute;left:11742;top:61917;width:761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  <v:textbox inset="0,0,0,0">
                            <w:txbxContent>
                              <w:p w14:paraId="701460DD" w14:textId="77777777" w:rsidR="008E2197" w:rsidRDefault="00405FA8" w:rsidP="008E2197">
                                <w:pPr>
                                  <w:pStyle w:val="Skillscore"/>
                                  <w:rPr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id w:val="-298687537"/>
                                    <w:temporary/>
                                    <w:showingPlcHdr/>
                                    <w15:appearance w15:val="hidden"/>
                                  </w:sdtPr>
                                  <w:sdtEndPr/>
                                  <w:sdtContent>
                                    <w:r w:rsidR="008E2197">
                                      <w:rPr>
                                        <w:lang w:val="en-GB" w:bidi="en-GB"/>
                                      </w:rPr>
                                      <w:t>10/10</w:t>
                                    </w:r>
                                  </w:sdtContent>
                                </w:sdt>
                              </w:p>
                              <w:p w14:paraId="58D4F9FE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27" o:spid="_x0000_s1050" alt="Skill" style="position:absolute;top:17046;width:21520;height:3201" coordorigin="5021,66174" coordsize="21520,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shape id="TextBox 129" o:spid="_x0000_s1051" type="#_x0000_t202" style="position:absolute;left:5021;top:67860;width:21521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        <v:textbox inset="0,0,0,0">
                            <w:txbxContent>
                              <w:p w14:paraId="4CB7B473" w14:textId="6160B90C" w:rsidR="008E2197" w:rsidRDefault="00AB6CC7" w:rsidP="008E2197">
                                <w:pPr>
                                  <w:pStyle w:val="Skill"/>
                                </w:pPr>
                                <w:r>
                                  <w:t>Project Management</w:t>
                                </w:r>
                              </w:p>
                              <w:p w14:paraId="3E9279EB" w14:textId="77777777" w:rsidR="00144072" w:rsidRDefault="00144072" w:rsidP="008E2197"/>
                            </w:txbxContent>
                          </v:textbox>
                        </v:shape>
                        <v:rect id="Rectangle 30" o:spid="_x0000_s1052" style="position:absolute;left:5021;top:66177;width:21053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" fillcolor="#cdedda [3207]" stroked="f" strokeweight="1pt"/>
                        <v:shape id="Arrow: Pentagon 31" o:spid="_x0000_s1053" type="#_x0000_t15" style="position:absolute;left:5021;top:66174;width:18352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" adj="20639" fillcolor="#1d3251 [3204]" stroked="f" strokeweight="1pt"/>
                        <v:shape id="TextBox 132" o:spid="_x0000_s1054" type="#_x0000_t202" style="position:absolute;left:11742;top:66177;width:761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  <v:textbox inset="0,0,0,0">
                            <w:txbxContent>
                              <w:p w14:paraId="269B577E" w14:textId="29B26D22" w:rsidR="008E2197" w:rsidRDefault="00772909" w:rsidP="008E2197">
                                <w:pPr>
                                  <w:pStyle w:val="Skillscor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t>7/10</w:t>
                                </w:r>
                              </w:p>
                              <w:p w14:paraId="30784C80" w14:textId="77777777" w:rsidR="00144072" w:rsidRDefault="00144072" w:rsidP="0014407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sdt>
            <w:sdtPr>
              <w:rPr>
                <w:rFonts w:ascii="Calibri" w:hAnsi="Calibri" w:cs="Calibri"/>
                <w:lang w:val="en-GB"/>
              </w:rPr>
              <w:id w:val="434569950"/>
              <w:placeholder>
                <w:docPart w:val="018FD550BCFA4FEF97224D05772B0B62"/>
              </w:placeholder>
              <w:temporary/>
              <w:showingPlcHdr/>
              <w15:appearance w15:val="hidden"/>
            </w:sdtPr>
            <w:sdtEndPr/>
            <w:sdtContent>
              <w:p w14:paraId="36B837F3" w14:textId="77777777" w:rsidR="008E2197" w:rsidRPr="00FC6445" w:rsidRDefault="008E2197" w:rsidP="008E2197">
                <w:pPr>
                  <w:pStyle w:val="Heading1"/>
                  <w:rPr>
                    <w:rFonts w:ascii="Calibri" w:hAnsi="Calibri" w:cs="Calibri"/>
                    <w:lang w:val="en-GB"/>
                  </w:rPr>
                </w:pPr>
                <w:r w:rsidRPr="00FC6445">
                  <w:rPr>
                    <w:rFonts w:ascii="Calibri" w:hAnsi="Calibri" w:cs="Calibri"/>
                    <w:lang w:val="en-GB" w:bidi="en-GB"/>
                  </w:rPr>
                  <w:t>Education</w:t>
                </w:r>
              </w:p>
            </w:sdtContent>
          </w:sdt>
          <w:p w14:paraId="54473886" w14:textId="59B4C6E6" w:rsidR="008E2197" w:rsidRPr="00FC6445" w:rsidRDefault="00F24755" w:rsidP="008E2197">
            <w:pPr>
              <w:pStyle w:val="Heading2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BTEC</w:t>
            </w:r>
            <w:r w:rsidR="00B50C6A"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A14EDF" w:rsidRPr="00FC6445">
              <w:rPr>
                <w:rFonts w:ascii="Calibri" w:hAnsi="Calibri" w:cs="Calibri"/>
                <w:lang w:val="en-GB"/>
              </w:rPr>
              <w:t>Nationals in Information Technology</w:t>
            </w:r>
            <w:r w:rsidR="006F7362"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C73084">
              <w:rPr>
                <w:rFonts w:ascii="Calibri" w:hAnsi="Calibri" w:cs="Calibri"/>
                <w:lang w:val="en-GB"/>
              </w:rPr>
              <w:t>D*D*D</w:t>
            </w:r>
          </w:p>
          <w:p w14:paraId="4B503EF3" w14:textId="242B2C75" w:rsidR="00552F9B" w:rsidRPr="00FC6445" w:rsidRDefault="00097BC3" w:rsidP="00552F9B">
            <w:pPr>
              <w:pStyle w:val="Heading4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Wiltshire College </w:t>
            </w:r>
            <w:r w:rsidR="00B202C0" w:rsidRPr="00FC6445">
              <w:rPr>
                <w:rFonts w:ascii="Calibri" w:hAnsi="Calibri" w:cs="Calibri"/>
                <w:lang w:val="en-GB"/>
              </w:rPr>
              <w:t xml:space="preserve">&amp; </w:t>
            </w:r>
            <w:r w:rsidRPr="00FC6445">
              <w:rPr>
                <w:rFonts w:ascii="Calibri" w:hAnsi="Calibri" w:cs="Calibri"/>
                <w:lang w:val="en-GB"/>
              </w:rPr>
              <w:t>University Centre</w:t>
            </w:r>
          </w:p>
          <w:p w14:paraId="608BDB0C" w14:textId="63566E4E" w:rsidR="00552F9B" w:rsidRPr="00FC6445" w:rsidRDefault="00F54A0B" w:rsidP="00552F9B">
            <w:pPr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2021 - </w:t>
            </w:r>
            <w:r w:rsidR="004752EF" w:rsidRPr="00FC6445">
              <w:rPr>
                <w:rFonts w:ascii="Calibri" w:hAnsi="Calibri" w:cs="Calibri"/>
                <w:lang w:val="en-GB"/>
              </w:rPr>
              <w:t>2024</w:t>
            </w:r>
          </w:p>
          <w:p w14:paraId="705F5557" w14:textId="4D4C3C7E" w:rsidR="00552F9B" w:rsidRPr="00FC6445" w:rsidRDefault="00852896" w:rsidP="00552F9B">
            <w:pPr>
              <w:pStyle w:val="Heading2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GCSE Maths</w:t>
            </w:r>
            <w:r w:rsidR="00D9781C"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5241BB">
              <w:rPr>
                <w:rFonts w:ascii="Calibri" w:hAnsi="Calibri" w:cs="Calibri"/>
                <w:lang w:val="en-GB"/>
              </w:rPr>
              <w:t>Grade</w:t>
            </w:r>
            <w:r w:rsidR="00060DE7">
              <w:rPr>
                <w:rFonts w:ascii="Calibri" w:hAnsi="Calibri" w:cs="Calibri"/>
                <w:lang w:val="en-GB"/>
              </w:rPr>
              <w:t xml:space="preserve"> 4</w:t>
            </w:r>
          </w:p>
          <w:p w14:paraId="1459DFB9" w14:textId="4D0381B9" w:rsidR="00552F9B" w:rsidRPr="00FC6445" w:rsidRDefault="0097342A" w:rsidP="00552F9B">
            <w:pPr>
              <w:pStyle w:val="Heading4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Wiltshire College </w:t>
            </w:r>
            <w:r w:rsidR="00D144AA" w:rsidRPr="00FC6445">
              <w:rPr>
                <w:rFonts w:ascii="Calibri" w:hAnsi="Calibri" w:cs="Calibri"/>
                <w:lang w:val="en-GB"/>
              </w:rPr>
              <w:t xml:space="preserve">&amp; </w:t>
            </w:r>
            <w:r w:rsidRPr="00FC6445">
              <w:rPr>
                <w:rFonts w:ascii="Calibri" w:hAnsi="Calibri" w:cs="Calibri"/>
                <w:lang w:val="en-GB"/>
              </w:rPr>
              <w:t>University Centre</w:t>
            </w:r>
          </w:p>
          <w:p w14:paraId="56E86C16" w14:textId="69B41CFF" w:rsidR="00552F9B" w:rsidRPr="00FC6445" w:rsidRDefault="00A104FF" w:rsidP="00552F9B">
            <w:pPr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2022 - </w:t>
            </w:r>
            <w:r w:rsidR="009E4AE8" w:rsidRPr="00FC6445">
              <w:rPr>
                <w:rFonts w:ascii="Calibri" w:hAnsi="Calibri" w:cs="Calibri"/>
                <w:lang w:val="en-GB"/>
              </w:rPr>
              <w:t>20</w:t>
            </w:r>
            <w:r w:rsidR="00060DE7">
              <w:rPr>
                <w:rFonts w:ascii="Calibri" w:hAnsi="Calibri" w:cs="Calibri"/>
                <w:lang w:val="en-GB"/>
              </w:rPr>
              <w:t>23</w:t>
            </w:r>
          </w:p>
          <w:p w14:paraId="2D876475" w14:textId="04D7E6F6" w:rsidR="00552F9B" w:rsidRPr="00FC6445" w:rsidRDefault="00825614" w:rsidP="00552F9B">
            <w:pPr>
              <w:pStyle w:val="Heading2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Functional Skills English Level 2</w:t>
            </w:r>
          </w:p>
          <w:p w14:paraId="3E259586" w14:textId="74933DD0" w:rsidR="00552F9B" w:rsidRPr="00FC6445" w:rsidRDefault="00766B41" w:rsidP="00552F9B">
            <w:pPr>
              <w:pStyle w:val="Heading4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Wiltshire College &amp; University Centre</w:t>
            </w:r>
          </w:p>
          <w:p w14:paraId="6720DEC4" w14:textId="6E71C6E9" w:rsidR="00552F9B" w:rsidRDefault="005332EA" w:rsidP="00552F9B">
            <w:pPr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202</w:t>
            </w:r>
            <w:r w:rsidR="00C923A9">
              <w:rPr>
                <w:rFonts w:ascii="Calibri" w:hAnsi="Calibri" w:cs="Calibri"/>
                <w:lang w:val="en-GB"/>
              </w:rPr>
              <w:t>3</w:t>
            </w:r>
            <w:r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C923A9">
              <w:rPr>
                <w:rFonts w:ascii="Calibri" w:hAnsi="Calibri" w:cs="Calibri"/>
                <w:lang w:val="en-GB"/>
              </w:rPr>
              <w:t>–</w:t>
            </w:r>
            <w:r w:rsidRPr="00FC6445">
              <w:rPr>
                <w:rFonts w:ascii="Calibri" w:hAnsi="Calibri" w:cs="Calibri"/>
                <w:lang w:val="en-GB"/>
              </w:rPr>
              <w:t xml:space="preserve"> 202</w:t>
            </w:r>
            <w:r w:rsidR="00C923A9">
              <w:rPr>
                <w:rFonts w:ascii="Calibri" w:hAnsi="Calibri" w:cs="Calibri"/>
                <w:lang w:val="en-GB"/>
              </w:rPr>
              <w:t>4</w:t>
            </w:r>
          </w:p>
          <w:p w14:paraId="42E61849" w14:textId="23C5369C" w:rsidR="00C923A9" w:rsidRPr="00FC6445" w:rsidRDefault="00C923A9" w:rsidP="00552F9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50" w:type="dxa"/>
            <w:tcBorders>
              <w:left w:val="single" w:sz="4" w:space="0" w:color="D9D9D9" w:themeColor="background1" w:themeShade="D9"/>
            </w:tcBorders>
          </w:tcPr>
          <w:p w14:paraId="103E83DC" w14:textId="77777777" w:rsidR="00144072" w:rsidRPr="00FC6445" w:rsidRDefault="00144072" w:rsidP="00144072">
            <w:pPr>
              <w:pStyle w:val="Heading1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6480" w:type="dxa"/>
            <w:gridSpan w:val="2"/>
          </w:tcPr>
          <w:sdt>
            <w:sdtPr>
              <w:rPr>
                <w:rFonts w:ascii="Calibri" w:hAnsi="Calibri" w:cs="Calibri"/>
                <w:lang w:val="en-GB"/>
              </w:rPr>
              <w:id w:val="864106690"/>
              <w:placeholder>
                <w:docPart w:val="C43DA2736EB34C39910DAD0424C9AB3A"/>
              </w:placeholder>
              <w:temporary/>
              <w:showingPlcHdr/>
              <w15:appearance w15:val="hidden"/>
            </w:sdtPr>
            <w:sdtEndPr/>
            <w:sdtContent>
              <w:p w14:paraId="49555282" w14:textId="77777777" w:rsidR="00144072" w:rsidRPr="00FC6445" w:rsidRDefault="00144072" w:rsidP="00144072">
                <w:pPr>
                  <w:pStyle w:val="Heading1"/>
                  <w:rPr>
                    <w:rFonts w:ascii="Calibri" w:hAnsi="Calibri" w:cs="Calibri"/>
                    <w:lang w:val="en-GB"/>
                  </w:rPr>
                </w:pPr>
                <w:r w:rsidRPr="00FC6445">
                  <w:rPr>
                    <w:rFonts w:ascii="Calibri" w:hAnsi="Calibri" w:cs="Calibri"/>
                    <w:lang w:val="en-GB" w:bidi="en-GB"/>
                  </w:rPr>
                  <w:t>Experience</w:t>
                </w:r>
              </w:p>
            </w:sdtContent>
          </w:sdt>
          <w:p w14:paraId="694B18EB" w14:textId="5EE549D1" w:rsidR="00552F9B" w:rsidRPr="00FC6445" w:rsidRDefault="00811B9A" w:rsidP="00552F9B">
            <w:pPr>
              <w:pStyle w:val="Heading3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Developer</w:t>
            </w:r>
          </w:p>
          <w:p w14:paraId="0107EB75" w14:textId="151CBE27" w:rsidR="004103C0" w:rsidRPr="00FC6445" w:rsidRDefault="007A11A5" w:rsidP="004103C0">
            <w:pPr>
              <w:pStyle w:val="Heading5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The Dandelion Philosophy, Remote, </w:t>
            </w:r>
            <w:r w:rsidR="0031615A" w:rsidRPr="00FC6445">
              <w:rPr>
                <w:rFonts w:ascii="Calibri" w:hAnsi="Calibri" w:cs="Calibri"/>
                <w:lang w:val="en-GB"/>
              </w:rPr>
              <w:t xml:space="preserve">Feb 2023 </w:t>
            </w:r>
            <w:r w:rsidR="008B2A68">
              <w:rPr>
                <w:rFonts w:ascii="Calibri" w:hAnsi="Calibri" w:cs="Calibri"/>
                <w:lang w:val="en-GB"/>
              </w:rPr>
              <w:t>–</w:t>
            </w:r>
            <w:r w:rsidR="0031615A" w:rsidRPr="00FC6445">
              <w:rPr>
                <w:rFonts w:ascii="Calibri" w:hAnsi="Calibri" w:cs="Calibri"/>
                <w:lang w:val="en-GB"/>
              </w:rPr>
              <w:t xml:space="preserve"> </w:t>
            </w:r>
            <w:r w:rsidR="008B2A68">
              <w:rPr>
                <w:rFonts w:ascii="Calibri" w:hAnsi="Calibri" w:cs="Calibri"/>
                <w:lang w:val="en-GB"/>
              </w:rPr>
              <w:t>June 2023</w:t>
            </w:r>
          </w:p>
          <w:p w14:paraId="27E09330" w14:textId="1E5D3E3C" w:rsidR="006C2DFF" w:rsidRPr="00FC6445" w:rsidRDefault="00EF4F06" w:rsidP="00A6425D">
            <w:pPr>
              <w:pStyle w:val="JobDescription"/>
              <w:rPr>
                <w:rStyle w:val="JobDescriptionChar"/>
                <w:rFonts w:ascii="Calibri" w:hAnsi="Calibri" w:cs="Calibri"/>
                <w:lang w:val="en-GB"/>
              </w:rPr>
            </w:pPr>
            <w:r w:rsidRPr="00FC6445">
              <w:rPr>
                <w:rStyle w:val="JobDescriptionChar"/>
                <w:rFonts w:ascii="Calibri" w:hAnsi="Calibri" w:cs="Calibri"/>
              </w:rPr>
              <w:t>M</w:t>
            </w:r>
            <w:r w:rsidR="00B93911" w:rsidRPr="00FC6445">
              <w:rPr>
                <w:rStyle w:val="JobDescriptionChar"/>
                <w:rFonts w:ascii="Calibri" w:hAnsi="Calibri" w:cs="Calibri"/>
              </w:rPr>
              <w:t>anaged websites and created pages for other smaller businesses</w:t>
            </w:r>
            <w:r w:rsidR="004D2417" w:rsidRPr="00FC6445">
              <w:rPr>
                <w:rStyle w:val="JobDescriptionChar"/>
                <w:rFonts w:ascii="Calibri" w:hAnsi="Calibri" w:cs="Calibri"/>
              </w:rPr>
              <w:t xml:space="preserve"> in diverse </w:t>
            </w:r>
            <w:r w:rsidR="00EC6A71" w:rsidRPr="00FC6445">
              <w:rPr>
                <w:rStyle w:val="JobDescriptionChar"/>
                <w:rFonts w:ascii="Calibri" w:hAnsi="Calibri" w:cs="Calibri"/>
              </w:rPr>
              <w:t>countries.</w:t>
            </w:r>
          </w:p>
          <w:p w14:paraId="423E01AD" w14:textId="2AE540AA" w:rsidR="00A6425D" w:rsidRPr="00FC6445" w:rsidRDefault="00B317B8" w:rsidP="00B317B8">
            <w:pPr>
              <w:pStyle w:val="ListBullet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 xml:space="preserve">Using </w:t>
            </w:r>
            <w:r w:rsidR="004E5EA8" w:rsidRPr="00FC6445">
              <w:rPr>
                <w:rFonts w:ascii="Calibri" w:hAnsi="Calibri" w:cs="Calibri"/>
                <w:lang w:val="en-GB"/>
              </w:rPr>
              <w:t>S</w:t>
            </w:r>
            <w:r w:rsidR="00567971" w:rsidRPr="00FC6445">
              <w:rPr>
                <w:rFonts w:ascii="Calibri" w:hAnsi="Calibri" w:cs="Calibri"/>
                <w:lang w:val="en-GB"/>
              </w:rPr>
              <w:t>quarespace</w:t>
            </w:r>
            <w:r w:rsidRPr="00FC6445">
              <w:rPr>
                <w:rFonts w:ascii="Calibri" w:hAnsi="Calibri" w:cs="Calibri"/>
                <w:lang w:val="en-GB"/>
              </w:rPr>
              <w:t xml:space="preserve"> for </w:t>
            </w:r>
            <w:r w:rsidR="00BA60B9" w:rsidRPr="00FC6445">
              <w:rPr>
                <w:rFonts w:ascii="Calibri" w:hAnsi="Calibri" w:cs="Calibri"/>
                <w:lang w:val="en-GB"/>
              </w:rPr>
              <w:t>creating and maintaining</w:t>
            </w:r>
            <w:r w:rsidRPr="00FC6445">
              <w:rPr>
                <w:rFonts w:ascii="Calibri" w:hAnsi="Calibri" w:cs="Calibri"/>
                <w:lang w:val="en-GB"/>
              </w:rPr>
              <w:t xml:space="preserve"> websites</w:t>
            </w:r>
          </w:p>
          <w:p w14:paraId="570F1639" w14:textId="65D05E30" w:rsidR="002406C3" w:rsidRPr="00FC6445" w:rsidRDefault="002406C3" w:rsidP="00B317B8">
            <w:pPr>
              <w:pStyle w:val="ListBullet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Communicating with Creative Team</w:t>
            </w:r>
          </w:p>
          <w:p w14:paraId="0BB542BF" w14:textId="77777777" w:rsidR="00A6425D" w:rsidRDefault="001458AD" w:rsidP="003C164F">
            <w:pPr>
              <w:pStyle w:val="ListBullet"/>
              <w:rPr>
                <w:rFonts w:ascii="Calibri" w:hAnsi="Calibri" w:cs="Calibri"/>
                <w:lang w:val="en-GB"/>
              </w:rPr>
            </w:pPr>
            <w:r w:rsidRPr="00FC6445">
              <w:rPr>
                <w:rFonts w:ascii="Calibri" w:hAnsi="Calibri" w:cs="Calibri"/>
                <w:lang w:val="en-GB"/>
              </w:rPr>
              <w:t>Optimising websites for SEO</w:t>
            </w:r>
          </w:p>
          <w:p w14:paraId="67F864D2" w14:textId="77777777" w:rsidR="005A0993" w:rsidRDefault="005A0993" w:rsidP="005A0993">
            <w:pPr>
              <w:pStyle w:val="ListBullet"/>
              <w:numPr>
                <w:ilvl w:val="0"/>
                <w:numId w:val="0"/>
              </w:numPr>
              <w:rPr>
                <w:rFonts w:ascii="Calibri" w:hAnsi="Calibri" w:cs="Calibri"/>
                <w:lang w:val="en-GB"/>
              </w:rPr>
            </w:pPr>
          </w:p>
          <w:p w14:paraId="48C40CC0" w14:textId="48AE02B0" w:rsidR="00F93AA6" w:rsidRPr="00FC6445" w:rsidRDefault="00F93AA6" w:rsidP="00F93AA6">
            <w:pPr>
              <w:pStyle w:val="Heading3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Retail Assistant</w:t>
            </w:r>
          </w:p>
          <w:p w14:paraId="2429F778" w14:textId="6BC1606A" w:rsidR="00F93AA6" w:rsidRPr="00FC6445" w:rsidRDefault="00F93AA6" w:rsidP="00F93AA6">
            <w:pPr>
              <w:pStyle w:val="Heading5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Primark, Salisbury</w:t>
            </w:r>
            <w:r w:rsidR="001A562E">
              <w:rPr>
                <w:rFonts w:ascii="Calibri" w:hAnsi="Calibri" w:cs="Calibri"/>
                <w:lang w:val="en-GB"/>
              </w:rPr>
              <w:t xml:space="preserve">, Oct 2023 </w:t>
            </w:r>
            <w:r w:rsidR="00970CF3">
              <w:rPr>
                <w:rFonts w:ascii="Calibri" w:hAnsi="Calibri" w:cs="Calibri"/>
                <w:lang w:val="en-GB"/>
              </w:rPr>
              <w:t>–</w:t>
            </w:r>
            <w:r w:rsidR="001A562E">
              <w:rPr>
                <w:rFonts w:ascii="Calibri" w:hAnsi="Calibri" w:cs="Calibri"/>
                <w:lang w:val="en-GB"/>
              </w:rPr>
              <w:t xml:space="preserve"> </w:t>
            </w:r>
            <w:r w:rsidR="00970CF3">
              <w:rPr>
                <w:rFonts w:ascii="Calibri" w:hAnsi="Calibri" w:cs="Calibri"/>
                <w:lang w:val="en-GB"/>
              </w:rPr>
              <w:t>Aug 2024</w:t>
            </w:r>
          </w:p>
          <w:p w14:paraId="790788A3" w14:textId="46F9E75E" w:rsidR="00F93AA6" w:rsidRPr="00FC6445" w:rsidRDefault="0049314C" w:rsidP="00F93AA6">
            <w:pPr>
              <w:pStyle w:val="JobDescription"/>
              <w:rPr>
                <w:rStyle w:val="JobDescriptionChar"/>
                <w:rFonts w:ascii="Calibri" w:hAnsi="Calibri" w:cs="Calibri"/>
                <w:lang w:val="en-GB"/>
              </w:rPr>
            </w:pPr>
            <w:r>
              <w:rPr>
                <w:rStyle w:val="JobDescriptionChar"/>
              </w:rPr>
              <w:t xml:space="preserve">Assisting Customers and Manual </w:t>
            </w:r>
            <w:r w:rsidR="00EF2906">
              <w:rPr>
                <w:rStyle w:val="JobDescriptionChar"/>
              </w:rPr>
              <w:t>Labor</w:t>
            </w:r>
            <w:r>
              <w:rPr>
                <w:rStyle w:val="JobDescriptionChar"/>
              </w:rPr>
              <w:t xml:space="preserve"> Activities</w:t>
            </w:r>
          </w:p>
          <w:p w14:paraId="23898745" w14:textId="77777777" w:rsidR="00976BC6" w:rsidRPr="00976BC6" w:rsidRDefault="00976BC6" w:rsidP="00976BC6">
            <w:pPr>
              <w:pStyle w:val="ListBullet"/>
              <w:numPr>
                <w:ilvl w:val="0"/>
                <w:numId w:val="13"/>
              </w:numPr>
              <w:rPr>
                <w:rFonts w:ascii="Calibri" w:hAnsi="Calibri" w:cs="Calibri"/>
                <w:lang w:val="en-GB"/>
              </w:rPr>
            </w:pPr>
            <w:r w:rsidRPr="00976BC6">
              <w:rPr>
                <w:rFonts w:ascii="Calibri" w:hAnsi="Calibri" w:cs="Calibri"/>
              </w:rPr>
              <w:t>Customer Service - Assisting Customers</w:t>
            </w:r>
          </w:p>
          <w:p w14:paraId="222CA66B" w14:textId="217D3BFC" w:rsidR="00976BC6" w:rsidRPr="00976BC6" w:rsidRDefault="00976BC6" w:rsidP="00976BC6">
            <w:pPr>
              <w:pStyle w:val="ListBullet"/>
              <w:numPr>
                <w:ilvl w:val="0"/>
                <w:numId w:val="13"/>
              </w:numPr>
              <w:rPr>
                <w:rFonts w:ascii="Calibri" w:hAnsi="Calibri" w:cs="Calibri"/>
                <w:lang w:val="en-GB"/>
              </w:rPr>
            </w:pPr>
            <w:r w:rsidRPr="00976BC6">
              <w:rPr>
                <w:rFonts w:ascii="Calibri" w:hAnsi="Calibri" w:cs="Calibri"/>
              </w:rPr>
              <w:t xml:space="preserve"> Merchandising - Stocking Shelves</w:t>
            </w:r>
          </w:p>
          <w:p w14:paraId="6C253D9E" w14:textId="5398A19F" w:rsidR="00976BC6" w:rsidRPr="00976BC6" w:rsidRDefault="00976BC6" w:rsidP="00976BC6">
            <w:pPr>
              <w:pStyle w:val="ListBullet"/>
              <w:numPr>
                <w:ilvl w:val="0"/>
                <w:numId w:val="13"/>
              </w:numPr>
              <w:rPr>
                <w:rFonts w:ascii="Calibri" w:hAnsi="Calibri" w:cs="Calibri"/>
                <w:lang w:val="en-GB"/>
              </w:rPr>
            </w:pPr>
            <w:r w:rsidRPr="00976BC6">
              <w:rPr>
                <w:rFonts w:ascii="Calibri" w:hAnsi="Calibri" w:cs="Calibri"/>
              </w:rPr>
              <w:t xml:space="preserve"> Store Maintenance - Tidying and Cleaning</w:t>
            </w:r>
          </w:p>
          <w:p w14:paraId="5E5842C2" w14:textId="6BB9D7CC" w:rsidR="00A43EBC" w:rsidRPr="002B49E6" w:rsidRDefault="00976BC6" w:rsidP="00976BC6">
            <w:pPr>
              <w:pStyle w:val="ListBullet"/>
              <w:numPr>
                <w:ilvl w:val="0"/>
                <w:numId w:val="13"/>
              </w:numPr>
              <w:rPr>
                <w:rFonts w:ascii="Calibri" w:hAnsi="Calibri" w:cs="Calibri"/>
                <w:lang w:val="en-GB"/>
              </w:rPr>
            </w:pPr>
            <w:r w:rsidRPr="00976BC6">
              <w:rPr>
                <w:rFonts w:ascii="Calibri" w:hAnsi="Calibri" w:cs="Calibri"/>
              </w:rPr>
              <w:t xml:space="preserve"> Team Collaborations - Working with Colleagues</w:t>
            </w:r>
          </w:p>
        </w:tc>
      </w:tr>
    </w:tbl>
    <w:p w14:paraId="2FB73CB0" w14:textId="77777777" w:rsidR="005A20B8" w:rsidRPr="00FC6445" w:rsidRDefault="005A20B8">
      <w:pPr>
        <w:rPr>
          <w:rFonts w:ascii="Calibri" w:hAnsi="Calibri" w:cs="Calibri"/>
          <w:lang w:val="en-GB"/>
        </w:rPr>
      </w:pPr>
    </w:p>
    <w:sectPr w:rsidR="005A20B8" w:rsidRPr="00FC6445" w:rsidSect="00FC46DC">
      <w:headerReference w:type="default" r:id="rId19"/>
      <w:footerReference w:type="default" r:id="rId20"/>
      <w:pgSz w:w="11906" w:h="16838" w:code="9"/>
      <w:pgMar w:top="576" w:right="720" w:bottom="576" w:left="720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36552" w14:textId="77777777" w:rsidR="00A172B8" w:rsidRDefault="00A172B8" w:rsidP="00B21D64">
      <w:pPr>
        <w:spacing w:after="0" w:line="240" w:lineRule="auto"/>
      </w:pPr>
      <w:r>
        <w:separator/>
      </w:r>
    </w:p>
  </w:endnote>
  <w:endnote w:type="continuationSeparator" w:id="0">
    <w:p w14:paraId="5C4162E8" w14:textId="77777777" w:rsidR="00A172B8" w:rsidRDefault="00A172B8" w:rsidP="00B21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853DF" w14:textId="77777777" w:rsidR="00A96376" w:rsidRDefault="00A96376">
    <w:pPr>
      <w:pStyle w:val="Footer"/>
    </w:pPr>
    <w:r>
      <w:rPr>
        <w:noProof/>
        <w:lang w:val="en-GB" w:bidi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2165F0" wp14:editId="7D508C8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2000" cy="365760"/>
              <wp:effectExtent l="0" t="0" r="0" b="0"/>
              <wp:wrapNone/>
              <wp:docPr id="128" name="Rectangle 8">
                <a:extLst xmlns:a="http://schemas.openxmlformats.org/drawingml/2006/main">
                  <a:ext uri="{FF2B5EF4-FFF2-40B4-BE49-F238E27FC236}">
                    <a16:creationId xmlns:a16="http://schemas.microsoft.com/office/drawing/2014/main" id="{F294C76A-149D-471C-83B1-CB21461C2CF0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2000" cy="36576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BDFFAB" id="Rectangle 8" o:spid="_x0000_s1026" alt="&quot;&quot;" style="position:absolute;margin-left:0;margin-top:0;width:615.1pt;height:28.8pt;z-index:251659264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" fillcolor="#cdedda [3207]" stroked="f" strokeweight="1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A71867" w14:textId="77777777" w:rsidR="00A172B8" w:rsidRDefault="00A172B8" w:rsidP="00B21D64">
      <w:pPr>
        <w:spacing w:after="0" w:line="240" w:lineRule="auto"/>
      </w:pPr>
      <w:r>
        <w:separator/>
      </w:r>
    </w:p>
  </w:footnote>
  <w:footnote w:type="continuationSeparator" w:id="0">
    <w:p w14:paraId="3E6ADAAB" w14:textId="77777777" w:rsidR="00A172B8" w:rsidRDefault="00A172B8" w:rsidP="00B21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1EEE07" w14:textId="77777777" w:rsidR="00B21D64" w:rsidRDefault="00997E86">
    <w:pPr>
      <w:pStyle w:val="Header"/>
    </w:pPr>
    <w:r>
      <w:rPr>
        <w:noProof/>
        <w:lang w:val="en-GB" w:bidi="en-GB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68FE40E2" wp14:editId="7D0C1F8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94580" cy="4151376"/>
              <wp:effectExtent l="0" t="0" r="0" b="1905"/>
              <wp:wrapNone/>
              <wp:docPr id="129" name="Group 12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4580" cy="4151376"/>
                        <a:chOff x="0" y="0"/>
                        <a:chExt cx="7794580" cy="4151267"/>
                      </a:xfrm>
                    </wpg:grpSpPr>
                    <wps:wsp>
                      <wps:cNvPr id="2" name="Rectangle 2">
                        <a:extLst>
                          <a:ext uri="{FF2B5EF4-FFF2-40B4-BE49-F238E27FC236}">
                            <a16:creationId xmlns:a16="http://schemas.microsoft.com/office/drawing/2014/main" id="{326EC125-E93E-40BE-B55C-6E23058151C4}"/>
                          </a:ext>
                        </a:extLst>
                      </wps:cNvPr>
                      <wps:cNvSpPr/>
                      <wps:spPr>
                        <a:xfrm>
                          <a:off x="2762250" y="1781175"/>
                          <a:ext cx="5032330" cy="12402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" name="Rectangle 3">
                        <a:extLst>
                          <a:ext uri="{FF2B5EF4-FFF2-40B4-BE49-F238E27FC236}">
                            <a16:creationId xmlns:a16="http://schemas.microsoft.com/office/drawing/2014/main" id="{4998032C-AD94-4468-92AD-813C55441BE0}"/>
                          </a:ext>
                        </a:extLst>
                      </wps:cNvPr>
                      <wps:cNvSpPr/>
                      <wps:spPr>
                        <a:xfrm>
                          <a:off x="0" y="1781175"/>
                          <a:ext cx="2757917" cy="23700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" name="Rectangle 4">
                        <a:extLst>
                          <a:ext uri="{FF2B5EF4-FFF2-40B4-BE49-F238E27FC236}">
                            <a16:creationId xmlns:a16="http://schemas.microsoft.com/office/drawing/2014/main" id="{7BC5FE86-2E8F-4B97-849C-CBEFA6E48077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7790250" cy="180218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936A8D" id="Group 129" o:spid="_x0000_s1026" alt="&quot;&quot;" style="position:absolute;margin-left:0;margin-top:0;width:613.75pt;height:326.9pt;z-index:251655168;mso-width-percent:1000;mso-position-horizontal:center;mso-position-horizontal-relative:page;mso-position-vertical:top;mso-position-vertical-relative:page;mso-width-percent:1000;mso-height-relative:margin" coordsize="77945,4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">
              <v:rect id="Rectangle 2" o:spid="_x0000_s1027" style="position:absolute;left:27622;top:17811;width:50323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" fillcolor="#cdedda [3207]" stroked="f" strokeweight="1pt"/>
              <v:rect id="Rectangle 3" o:spid="_x0000_s1028" style="position:absolute;top:17811;width:27579;height:23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" fillcolor="#f2f2f2 [3052]" stroked="f" strokeweight="1pt"/>
              <v:rect id="Rectangle 4" o:spid="_x0000_s1029" style="position:absolute;width:77902;height:180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1d3251 [3204]" stroked="f" strokeweight="1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C9EE6D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72DED"/>
    <w:multiLevelType w:val="hybridMultilevel"/>
    <w:tmpl w:val="D8FAA346"/>
    <w:lvl w:ilvl="0" w:tplc="132AB3E4">
      <w:numFmt w:val="bullet"/>
      <w:lvlText w:val="-"/>
      <w:lvlJc w:val="left"/>
      <w:pPr>
        <w:ind w:left="1224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" w15:restartNumberingAfterBreak="0">
    <w:nsid w:val="158845E2"/>
    <w:multiLevelType w:val="hybridMultilevel"/>
    <w:tmpl w:val="6E4600DE"/>
    <w:lvl w:ilvl="0" w:tplc="08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4" w15:restartNumberingAfterBreak="0">
    <w:nsid w:val="436F3C8C"/>
    <w:multiLevelType w:val="hybridMultilevel"/>
    <w:tmpl w:val="FCEEF7F8"/>
    <w:lvl w:ilvl="0" w:tplc="77546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0C8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86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DA2B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C1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60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E6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060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CF2105"/>
    <w:multiLevelType w:val="multilevel"/>
    <w:tmpl w:val="9D984FD2"/>
    <w:numStyleLink w:val="BullettedList"/>
  </w:abstractNum>
  <w:abstractNum w:abstractNumId="6" w15:restartNumberingAfterBreak="0">
    <w:nsid w:val="446E678A"/>
    <w:multiLevelType w:val="hybridMultilevel"/>
    <w:tmpl w:val="E6087126"/>
    <w:lvl w:ilvl="0" w:tplc="235CF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66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544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0D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90C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741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7E5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0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04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ABF53FB"/>
    <w:multiLevelType w:val="hybridMultilevel"/>
    <w:tmpl w:val="FFB43984"/>
    <w:lvl w:ilvl="0" w:tplc="D8360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E04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9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26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00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10E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A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23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46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CE33E73"/>
    <w:multiLevelType w:val="hybridMultilevel"/>
    <w:tmpl w:val="F54E6F12"/>
    <w:lvl w:ilvl="0" w:tplc="8578F1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0CE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FCB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E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0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E6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12E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F2A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4C4771D"/>
    <w:multiLevelType w:val="hybridMultilevel"/>
    <w:tmpl w:val="BC56C054"/>
    <w:lvl w:ilvl="0" w:tplc="132AB3E4">
      <w:numFmt w:val="bullet"/>
      <w:lvlText w:val="-"/>
      <w:lvlJc w:val="left"/>
      <w:pPr>
        <w:ind w:left="1656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6D80277C"/>
    <w:multiLevelType w:val="hybridMultilevel"/>
    <w:tmpl w:val="F7B22D9A"/>
    <w:lvl w:ilvl="0" w:tplc="F9EA2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45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EFC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C1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2E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6F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6EE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F00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ED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FE02EA9"/>
    <w:multiLevelType w:val="hybridMultilevel"/>
    <w:tmpl w:val="944CC1F4"/>
    <w:lvl w:ilvl="0" w:tplc="345E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CE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42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961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C9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6EB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A9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F43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65494164">
    <w:abstractNumId w:val="8"/>
  </w:num>
  <w:num w:numId="2" w16cid:durableId="644898735">
    <w:abstractNumId w:val="11"/>
  </w:num>
  <w:num w:numId="3" w16cid:durableId="1108889826">
    <w:abstractNumId w:val="7"/>
  </w:num>
  <w:num w:numId="4" w16cid:durableId="688340535">
    <w:abstractNumId w:val="4"/>
  </w:num>
  <w:num w:numId="5" w16cid:durableId="1294171707">
    <w:abstractNumId w:val="6"/>
  </w:num>
  <w:num w:numId="6" w16cid:durableId="1831405414">
    <w:abstractNumId w:val="10"/>
  </w:num>
  <w:num w:numId="7" w16cid:durableId="2076199276">
    <w:abstractNumId w:val="0"/>
  </w:num>
  <w:num w:numId="8" w16cid:durableId="348527210">
    <w:abstractNumId w:val="1"/>
  </w:num>
  <w:num w:numId="9" w16cid:durableId="149947193">
    <w:abstractNumId w:val="5"/>
  </w:num>
  <w:num w:numId="10" w16cid:durableId="1907566803">
    <w:abstractNumId w:val="0"/>
  </w:num>
  <w:num w:numId="11" w16cid:durableId="2107144283">
    <w:abstractNumId w:val="2"/>
  </w:num>
  <w:num w:numId="12" w16cid:durableId="1968047983">
    <w:abstractNumId w:val="9"/>
  </w:num>
  <w:num w:numId="13" w16cid:durableId="28739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stylePaneSortMethod w:val="0000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1"/>
    <w:rsid w:val="000053A3"/>
    <w:rsid w:val="00015B0F"/>
    <w:rsid w:val="000161E1"/>
    <w:rsid w:val="00021303"/>
    <w:rsid w:val="00030515"/>
    <w:rsid w:val="000436C7"/>
    <w:rsid w:val="00060DE7"/>
    <w:rsid w:val="000679FE"/>
    <w:rsid w:val="0007538F"/>
    <w:rsid w:val="000824B6"/>
    <w:rsid w:val="00097BC3"/>
    <w:rsid w:val="000A2984"/>
    <w:rsid w:val="000A57CF"/>
    <w:rsid w:val="000A6E32"/>
    <w:rsid w:val="000B78EB"/>
    <w:rsid w:val="000D6F90"/>
    <w:rsid w:val="000F6EAD"/>
    <w:rsid w:val="001010B5"/>
    <w:rsid w:val="00107E81"/>
    <w:rsid w:val="001119DC"/>
    <w:rsid w:val="00113FBB"/>
    <w:rsid w:val="00114258"/>
    <w:rsid w:val="00136D8F"/>
    <w:rsid w:val="001422E5"/>
    <w:rsid w:val="00144072"/>
    <w:rsid w:val="0014476A"/>
    <w:rsid w:val="001458AD"/>
    <w:rsid w:val="00151815"/>
    <w:rsid w:val="00153581"/>
    <w:rsid w:val="00171B28"/>
    <w:rsid w:val="00177E78"/>
    <w:rsid w:val="00183BD4"/>
    <w:rsid w:val="00185B18"/>
    <w:rsid w:val="001A0ED1"/>
    <w:rsid w:val="001A562E"/>
    <w:rsid w:val="001A7383"/>
    <w:rsid w:val="001B4966"/>
    <w:rsid w:val="001B5FF7"/>
    <w:rsid w:val="001C5BCA"/>
    <w:rsid w:val="001F7B8B"/>
    <w:rsid w:val="00200C6D"/>
    <w:rsid w:val="0021268B"/>
    <w:rsid w:val="0021475C"/>
    <w:rsid w:val="002154C3"/>
    <w:rsid w:val="00231099"/>
    <w:rsid w:val="00231BA2"/>
    <w:rsid w:val="002406C3"/>
    <w:rsid w:val="00253C6B"/>
    <w:rsid w:val="0027527B"/>
    <w:rsid w:val="00284B44"/>
    <w:rsid w:val="00287254"/>
    <w:rsid w:val="002B1C9E"/>
    <w:rsid w:val="002B49E6"/>
    <w:rsid w:val="002C2C8F"/>
    <w:rsid w:val="002C47D2"/>
    <w:rsid w:val="002D210E"/>
    <w:rsid w:val="003148E9"/>
    <w:rsid w:val="003153E8"/>
    <w:rsid w:val="0031615A"/>
    <w:rsid w:val="00316ED4"/>
    <w:rsid w:val="00333007"/>
    <w:rsid w:val="00375AC3"/>
    <w:rsid w:val="00380525"/>
    <w:rsid w:val="00382752"/>
    <w:rsid w:val="003958E7"/>
    <w:rsid w:val="003A7419"/>
    <w:rsid w:val="003B6693"/>
    <w:rsid w:val="003C0BB5"/>
    <w:rsid w:val="003C164F"/>
    <w:rsid w:val="003C61AC"/>
    <w:rsid w:val="003C61D8"/>
    <w:rsid w:val="00405FA8"/>
    <w:rsid w:val="004067B9"/>
    <w:rsid w:val="004103C0"/>
    <w:rsid w:val="00410A7C"/>
    <w:rsid w:val="00452292"/>
    <w:rsid w:val="004752EF"/>
    <w:rsid w:val="00480321"/>
    <w:rsid w:val="004865C2"/>
    <w:rsid w:val="0049314C"/>
    <w:rsid w:val="004A3492"/>
    <w:rsid w:val="004B110A"/>
    <w:rsid w:val="004B4147"/>
    <w:rsid w:val="004B56D1"/>
    <w:rsid w:val="004B596D"/>
    <w:rsid w:val="004B61B0"/>
    <w:rsid w:val="004D2417"/>
    <w:rsid w:val="004D5C54"/>
    <w:rsid w:val="004E5EA8"/>
    <w:rsid w:val="004F66B8"/>
    <w:rsid w:val="00506896"/>
    <w:rsid w:val="00507BE6"/>
    <w:rsid w:val="00512525"/>
    <w:rsid w:val="00516620"/>
    <w:rsid w:val="005241BB"/>
    <w:rsid w:val="00531F44"/>
    <w:rsid w:val="005332EA"/>
    <w:rsid w:val="005349D1"/>
    <w:rsid w:val="00552F13"/>
    <w:rsid w:val="00552F9B"/>
    <w:rsid w:val="00556736"/>
    <w:rsid w:val="00557039"/>
    <w:rsid w:val="005635C8"/>
    <w:rsid w:val="005636A7"/>
    <w:rsid w:val="00567971"/>
    <w:rsid w:val="00575B45"/>
    <w:rsid w:val="005809CB"/>
    <w:rsid w:val="005833E4"/>
    <w:rsid w:val="00591093"/>
    <w:rsid w:val="005A0993"/>
    <w:rsid w:val="005A09CD"/>
    <w:rsid w:val="005A20B8"/>
    <w:rsid w:val="005A2B6C"/>
    <w:rsid w:val="005B7DB3"/>
    <w:rsid w:val="0061400D"/>
    <w:rsid w:val="00615609"/>
    <w:rsid w:val="0062196F"/>
    <w:rsid w:val="00621B5C"/>
    <w:rsid w:val="00626AD7"/>
    <w:rsid w:val="006316D8"/>
    <w:rsid w:val="00634FFC"/>
    <w:rsid w:val="00641373"/>
    <w:rsid w:val="00642CA1"/>
    <w:rsid w:val="00646A73"/>
    <w:rsid w:val="0069327A"/>
    <w:rsid w:val="00694034"/>
    <w:rsid w:val="006A0392"/>
    <w:rsid w:val="006A0CD4"/>
    <w:rsid w:val="006C0EE4"/>
    <w:rsid w:val="006C2DFF"/>
    <w:rsid w:val="006D4579"/>
    <w:rsid w:val="006E109D"/>
    <w:rsid w:val="006F071B"/>
    <w:rsid w:val="006F0B5C"/>
    <w:rsid w:val="006F1EA3"/>
    <w:rsid w:val="006F7362"/>
    <w:rsid w:val="006F7CEB"/>
    <w:rsid w:val="007028E6"/>
    <w:rsid w:val="0071000B"/>
    <w:rsid w:val="00732E3D"/>
    <w:rsid w:val="007410E5"/>
    <w:rsid w:val="00745500"/>
    <w:rsid w:val="007571B5"/>
    <w:rsid w:val="00766B41"/>
    <w:rsid w:val="00772909"/>
    <w:rsid w:val="007772B1"/>
    <w:rsid w:val="007A11A5"/>
    <w:rsid w:val="007C35B9"/>
    <w:rsid w:val="00811B9A"/>
    <w:rsid w:val="00825614"/>
    <w:rsid w:val="00827578"/>
    <w:rsid w:val="00830D79"/>
    <w:rsid w:val="008424CE"/>
    <w:rsid w:val="00852896"/>
    <w:rsid w:val="00855911"/>
    <w:rsid w:val="00872528"/>
    <w:rsid w:val="00890199"/>
    <w:rsid w:val="00890F1A"/>
    <w:rsid w:val="008B2A68"/>
    <w:rsid w:val="008B63B0"/>
    <w:rsid w:val="008D404F"/>
    <w:rsid w:val="008E2197"/>
    <w:rsid w:val="008E4003"/>
    <w:rsid w:val="00963F56"/>
    <w:rsid w:val="00965042"/>
    <w:rsid w:val="00970CF3"/>
    <w:rsid w:val="00971C92"/>
    <w:rsid w:val="0097342A"/>
    <w:rsid w:val="00976BC6"/>
    <w:rsid w:val="00997E86"/>
    <w:rsid w:val="009A7CB9"/>
    <w:rsid w:val="009B7D45"/>
    <w:rsid w:val="009C5315"/>
    <w:rsid w:val="009E4AE8"/>
    <w:rsid w:val="009F45CE"/>
    <w:rsid w:val="00A06152"/>
    <w:rsid w:val="00A104FF"/>
    <w:rsid w:val="00A14EDF"/>
    <w:rsid w:val="00A172B8"/>
    <w:rsid w:val="00A21AF8"/>
    <w:rsid w:val="00A221BE"/>
    <w:rsid w:val="00A37488"/>
    <w:rsid w:val="00A43EBC"/>
    <w:rsid w:val="00A5076A"/>
    <w:rsid w:val="00A6425D"/>
    <w:rsid w:val="00A96376"/>
    <w:rsid w:val="00AB1730"/>
    <w:rsid w:val="00AB6CC7"/>
    <w:rsid w:val="00AB7054"/>
    <w:rsid w:val="00AC6D5E"/>
    <w:rsid w:val="00AD4148"/>
    <w:rsid w:val="00AF3456"/>
    <w:rsid w:val="00B002C9"/>
    <w:rsid w:val="00B028FD"/>
    <w:rsid w:val="00B03ED5"/>
    <w:rsid w:val="00B202C0"/>
    <w:rsid w:val="00B21D64"/>
    <w:rsid w:val="00B317B8"/>
    <w:rsid w:val="00B420EF"/>
    <w:rsid w:val="00B43FBA"/>
    <w:rsid w:val="00B464B8"/>
    <w:rsid w:val="00B50C6A"/>
    <w:rsid w:val="00B57AFC"/>
    <w:rsid w:val="00B62B51"/>
    <w:rsid w:val="00B715F2"/>
    <w:rsid w:val="00B71BAD"/>
    <w:rsid w:val="00B73E22"/>
    <w:rsid w:val="00B876C3"/>
    <w:rsid w:val="00B90C1B"/>
    <w:rsid w:val="00B90CA9"/>
    <w:rsid w:val="00B93911"/>
    <w:rsid w:val="00BA3705"/>
    <w:rsid w:val="00BA60B9"/>
    <w:rsid w:val="00BB7CE4"/>
    <w:rsid w:val="00BC33C3"/>
    <w:rsid w:val="00BF0DAF"/>
    <w:rsid w:val="00C05345"/>
    <w:rsid w:val="00C179EE"/>
    <w:rsid w:val="00C344AA"/>
    <w:rsid w:val="00C37B1A"/>
    <w:rsid w:val="00C675A4"/>
    <w:rsid w:val="00C73084"/>
    <w:rsid w:val="00C777FF"/>
    <w:rsid w:val="00C84C00"/>
    <w:rsid w:val="00C923A9"/>
    <w:rsid w:val="00C932C0"/>
    <w:rsid w:val="00CB323B"/>
    <w:rsid w:val="00CC0389"/>
    <w:rsid w:val="00CC0391"/>
    <w:rsid w:val="00CD2FD2"/>
    <w:rsid w:val="00D12D21"/>
    <w:rsid w:val="00D12DFD"/>
    <w:rsid w:val="00D144AA"/>
    <w:rsid w:val="00D2786D"/>
    <w:rsid w:val="00D60E3F"/>
    <w:rsid w:val="00D62B7E"/>
    <w:rsid w:val="00D85665"/>
    <w:rsid w:val="00D9329C"/>
    <w:rsid w:val="00D9781C"/>
    <w:rsid w:val="00DC4E74"/>
    <w:rsid w:val="00DF5543"/>
    <w:rsid w:val="00E01EE0"/>
    <w:rsid w:val="00E14BBE"/>
    <w:rsid w:val="00E17B0E"/>
    <w:rsid w:val="00E379BD"/>
    <w:rsid w:val="00E47DCF"/>
    <w:rsid w:val="00E5199A"/>
    <w:rsid w:val="00E70A5C"/>
    <w:rsid w:val="00EC2282"/>
    <w:rsid w:val="00EC6A71"/>
    <w:rsid w:val="00EF2906"/>
    <w:rsid w:val="00EF4F06"/>
    <w:rsid w:val="00F24755"/>
    <w:rsid w:val="00F270B1"/>
    <w:rsid w:val="00F270C2"/>
    <w:rsid w:val="00F27154"/>
    <w:rsid w:val="00F477CD"/>
    <w:rsid w:val="00F54062"/>
    <w:rsid w:val="00F54A0B"/>
    <w:rsid w:val="00F750A3"/>
    <w:rsid w:val="00F82287"/>
    <w:rsid w:val="00F8608B"/>
    <w:rsid w:val="00F93AA6"/>
    <w:rsid w:val="00FA6B63"/>
    <w:rsid w:val="00FC46DC"/>
    <w:rsid w:val="00FC6445"/>
    <w:rsid w:val="00FD7772"/>
    <w:rsid w:val="00FE0F1D"/>
    <w:rsid w:val="00FE5E12"/>
    <w:rsid w:val="00F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BA9D0E"/>
  <w15:chartTrackingRefBased/>
  <w15:docId w15:val="{8B0BDC5D-FEC6-4E08-B4EC-48E24F2A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1E1"/>
  </w:style>
  <w:style w:type="paragraph" w:styleId="Heading1">
    <w:name w:val="heading 1"/>
    <w:basedOn w:val="Normal"/>
    <w:next w:val="Normal"/>
    <w:link w:val="Heading1Char"/>
    <w:uiPriority w:val="9"/>
    <w:qFormat/>
    <w:rsid w:val="004865C2"/>
    <w:pPr>
      <w:keepNext/>
      <w:keepLines/>
      <w:outlineLvl w:val="0"/>
    </w:pPr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9C"/>
    <w:pPr>
      <w:keepNext/>
      <w:keepLines/>
      <w:spacing w:after="0"/>
      <w:outlineLvl w:val="1"/>
    </w:pPr>
    <w:rPr>
      <w:rFonts w:eastAsiaTheme="majorEastAsia" w:cstheme="majorBidi"/>
      <w:color w:val="1D3251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29C"/>
    <w:pPr>
      <w:keepNext/>
      <w:keepLines/>
      <w:outlineLvl w:val="2"/>
    </w:pPr>
    <w:rPr>
      <w:rFonts w:eastAsiaTheme="majorEastAsia" w:cstheme="majorBidi"/>
      <w:color w:val="1D3251" w:themeColor="accent1"/>
      <w:sz w:val="2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2F9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03C0"/>
    <w:pPr>
      <w:keepNext/>
      <w:keepLines/>
      <w:outlineLvl w:val="4"/>
    </w:pPr>
    <w:rPr>
      <w:rFonts w:eastAsiaTheme="majorEastAsia" w:cstheme="majorBidi"/>
      <w:i/>
      <w:color w:val="15253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61E1"/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61E1"/>
  </w:style>
  <w:style w:type="paragraph" w:styleId="ListParagraph">
    <w:name w:val="List Paragraph"/>
    <w:basedOn w:val="Normal"/>
    <w:uiPriority w:val="34"/>
    <w:semiHidden/>
    <w:rsid w:val="00B21D6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customStyle="1" w:styleId="Logo">
    <w:name w:val="Logo"/>
    <w:basedOn w:val="Normal"/>
    <w:link w:val="LogoChar"/>
    <w:uiPriority w:val="12"/>
    <w:qFormat/>
    <w:rsid w:val="00890F1A"/>
    <w:pPr>
      <w:spacing w:after="0" w:line="240" w:lineRule="auto"/>
    </w:pPr>
    <w:rPr>
      <w:b/>
      <w:caps/>
      <w:color w:val="FFFFFF" w:themeColor="background1"/>
      <w:sz w:val="108"/>
    </w:rPr>
  </w:style>
  <w:style w:type="paragraph" w:styleId="Title">
    <w:name w:val="Title"/>
    <w:basedOn w:val="Normal"/>
    <w:next w:val="Normal"/>
    <w:link w:val="TitleChar"/>
    <w:uiPriority w:val="10"/>
    <w:qFormat/>
    <w:rsid w:val="00A21AF8"/>
    <w:pPr>
      <w:spacing w:before="360" w:after="120" w:line="192" w:lineRule="auto"/>
    </w:pPr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character" w:customStyle="1" w:styleId="LogoChar">
    <w:name w:val="Logo Char"/>
    <w:basedOn w:val="DefaultParagraphFont"/>
    <w:link w:val="Logo"/>
    <w:uiPriority w:val="12"/>
    <w:rsid w:val="000161E1"/>
    <w:rPr>
      <w:b/>
      <w:caps/>
      <w:color w:val="FFFFFF" w:themeColor="background1"/>
      <w:sz w:val="108"/>
    </w:rPr>
  </w:style>
  <w:style w:type="character" w:customStyle="1" w:styleId="TitleChar">
    <w:name w:val="Title Char"/>
    <w:basedOn w:val="DefaultParagraphFont"/>
    <w:link w:val="Title"/>
    <w:uiPriority w:val="10"/>
    <w:rsid w:val="00A21AF8"/>
    <w:rPr>
      <w:rFonts w:asciiTheme="majorHAnsi" w:eastAsiaTheme="majorEastAsia" w:hAnsiTheme="majorHAnsi" w:cstheme="majorBidi"/>
      <w:color w:val="CDEDDA" w:themeColor="accent4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F8"/>
    <w:pPr>
      <w:numPr>
        <w:ilvl w:val="1"/>
      </w:numPr>
      <w:spacing w:after="0" w:line="240" w:lineRule="auto"/>
    </w:pPr>
    <w:rPr>
      <w:rFonts w:asciiTheme="majorHAnsi" w:hAnsiTheme="majorHAnsi"/>
      <w:color w:val="CDEDDA" w:themeColor="accent4"/>
      <w:sz w:val="4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1AF8"/>
    <w:rPr>
      <w:rFonts w:asciiTheme="majorHAnsi" w:eastAsiaTheme="minorEastAsia" w:hAnsiTheme="majorHAnsi"/>
      <w:color w:val="CDEDDA" w:themeColor="accent4"/>
      <w:sz w:val="44"/>
      <w:szCs w:val="22"/>
    </w:rPr>
  </w:style>
  <w:style w:type="paragraph" w:customStyle="1" w:styleId="Jobtitle">
    <w:name w:val="Job title"/>
    <w:basedOn w:val="Normal"/>
    <w:link w:val="JobtitleChar"/>
    <w:uiPriority w:val="13"/>
    <w:qFormat/>
    <w:rsid w:val="00A21AF8"/>
    <w:pPr>
      <w:spacing w:after="0" w:line="240" w:lineRule="auto"/>
    </w:pPr>
    <w:rPr>
      <w:color w:val="FFFFFF" w:themeColor="background1"/>
      <w:spacing w:val="12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865C2"/>
    <w:rPr>
      <w:rFonts w:eastAsiaTheme="majorEastAsia" w:cstheme="majorBidi"/>
      <w:caps/>
      <w:color w:val="1D3251" w:themeColor="accent1"/>
      <w:spacing w:val="120"/>
      <w:sz w:val="32"/>
      <w:szCs w:val="32"/>
    </w:rPr>
  </w:style>
  <w:style w:type="character" w:customStyle="1" w:styleId="JobtitleChar">
    <w:name w:val="Job title Char"/>
    <w:basedOn w:val="DefaultParagraphFont"/>
    <w:link w:val="Jobtitle"/>
    <w:uiPriority w:val="13"/>
    <w:rsid w:val="000161E1"/>
    <w:rPr>
      <w:color w:val="FFFFFF" w:themeColor="background1"/>
      <w:spacing w:val="120"/>
      <w:sz w:val="21"/>
    </w:rPr>
  </w:style>
  <w:style w:type="paragraph" w:customStyle="1" w:styleId="Introduction">
    <w:name w:val="Introduction"/>
    <w:basedOn w:val="Normal"/>
    <w:link w:val="IntroductionChar"/>
    <w:uiPriority w:val="15"/>
    <w:qFormat/>
    <w:rsid w:val="00D12DFD"/>
    <w:pPr>
      <w:ind w:right="288"/>
    </w:pPr>
    <w:rPr>
      <w:i/>
      <w:color w:val="1D3251" w:themeColor="accent5" w:themeShade="40"/>
      <w:sz w:val="28"/>
    </w:rPr>
  </w:style>
  <w:style w:type="paragraph" w:customStyle="1" w:styleId="Contact">
    <w:name w:val="Contact"/>
    <w:basedOn w:val="Normal"/>
    <w:link w:val="ContactChar"/>
    <w:uiPriority w:val="14"/>
    <w:qFormat/>
    <w:rsid w:val="00D9329C"/>
    <w:pPr>
      <w:spacing w:before="40" w:after="40" w:line="240" w:lineRule="auto"/>
    </w:pPr>
    <w:rPr>
      <w:rFonts w:asciiTheme="majorHAnsi" w:hAnsiTheme="majorHAnsi"/>
      <w:sz w:val="21"/>
    </w:rPr>
  </w:style>
  <w:style w:type="character" w:customStyle="1" w:styleId="IntroductionChar">
    <w:name w:val="Introduction Char"/>
    <w:basedOn w:val="DefaultParagraphFont"/>
    <w:link w:val="Introduction"/>
    <w:uiPriority w:val="15"/>
    <w:rsid w:val="000161E1"/>
    <w:rPr>
      <w:i/>
      <w:color w:val="1D3251" w:themeColor="accent5" w:themeShade="40"/>
      <w:sz w:val="28"/>
    </w:rPr>
  </w:style>
  <w:style w:type="paragraph" w:customStyle="1" w:styleId="Skill">
    <w:name w:val="Skill"/>
    <w:basedOn w:val="Normal"/>
    <w:link w:val="SkillChar"/>
    <w:uiPriority w:val="17"/>
    <w:qFormat/>
    <w:rsid w:val="008E2197"/>
    <w:pPr>
      <w:spacing w:after="0" w:line="240" w:lineRule="auto"/>
      <w:jc w:val="center"/>
    </w:pPr>
    <w:rPr>
      <w:kern w:val="24"/>
    </w:rPr>
  </w:style>
  <w:style w:type="character" w:customStyle="1" w:styleId="ContactChar">
    <w:name w:val="Contact Char"/>
    <w:basedOn w:val="DefaultParagraphFont"/>
    <w:link w:val="Contact"/>
    <w:uiPriority w:val="14"/>
    <w:rsid w:val="00D9329C"/>
    <w:rPr>
      <w:rFonts w:asciiTheme="majorHAnsi" w:hAnsiTheme="majorHAnsi"/>
      <w:sz w:val="21"/>
    </w:rPr>
  </w:style>
  <w:style w:type="paragraph" w:customStyle="1" w:styleId="Skillscore">
    <w:name w:val="Skill score"/>
    <w:basedOn w:val="Normal"/>
    <w:link w:val="SkillscoreChar"/>
    <w:uiPriority w:val="16"/>
    <w:qFormat/>
    <w:rsid w:val="008E2197"/>
    <w:pPr>
      <w:jc w:val="center"/>
    </w:pPr>
    <w:rPr>
      <w:rFonts w:asciiTheme="majorHAnsi" w:hAnsiTheme="majorHAnsi"/>
      <w:color w:val="CDEDDA" w:themeColor="accent4"/>
      <w:kern w:val="24"/>
    </w:rPr>
  </w:style>
  <w:style w:type="character" w:customStyle="1" w:styleId="SkillChar">
    <w:name w:val="Skill Char"/>
    <w:basedOn w:val="DefaultParagraphFont"/>
    <w:link w:val="Skill"/>
    <w:uiPriority w:val="17"/>
    <w:rsid w:val="000161E1"/>
    <w:rPr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329C"/>
    <w:rPr>
      <w:rFonts w:eastAsiaTheme="majorEastAsia" w:cstheme="majorBidi"/>
      <w:color w:val="1D3251" w:themeColor="accent1"/>
      <w:sz w:val="21"/>
      <w:szCs w:val="26"/>
    </w:rPr>
  </w:style>
  <w:style w:type="character" w:customStyle="1" w:styleId="SkillscoreChar">
    <w:name w:val="Skill score Char"/>
    <w:basedOn w:val="DefaultParagraphFont"/>
    <w:link w:val="Skillscore"/>
    <w:uiPriority w:val="16"/>
    <w:rsid w:val="000161E1"/>
    <w:rPr>
      <w:rFonts w:asciiTheme="majorHAnsi" w:hAnsiTheme="majorHAnsi"/>
      <w:color w:val="CDEDDA" w:themeColor="accent4"/>
      <w:kern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9329C"/>
    <w:rPr>
      <w:rFonts w:eastAsiaTheme="majorEastAsia" w:cstheme="majorBidi"/>
      <w:color w:val="1D3251" w:themeColor="accent1"/>
      <w:sz w:val="2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52F9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103C0"/>
    <w:rPr>
      <w:rFonts w:eastAsiaTheme="majorEastAsia" w:cstheme="majorBidi"/>
      <w:i/>
      <w:color w:val="15253C" w:themeColor="accent1" w:themeShade="BF"/>
    </w:rPr>
  </w:style>
  <w:style w:type="paragraph" w:styleId="ListBullet">
    <w:name w:val="List Bullet"/>
    <w:basedOn w:val="Normal"/>
    <w:uiPriority w:val="99"/>
    <w:qFormat/>
    <w:rsid w:val="00A6425D"/>
    <w:pPr>
      <w:numPr>
        <w:numId w:val="9"/>
      </w:numPr>
      <w:contextualSpacing/>
    </w:pPr>
  </w:style>
  <w:style w:type="numbering" w:customStyle="1" w:styleId="BullettedList">
    <w:name w:val="BullettedList"/>
    <w:uiPriority w:val="99"/>
    <w:rsid w:val="00A6425D"/>
    <w:pPr>
      <w:numPr>
        <w:numId w:val="8"/>
      </w:numPr>
    </w:pPr>
  </w:style>
  <w:style w:type="paragraph" w:customStyle="1" w:styleId="JobDescription">
    <w:name w:val="Job Description"/>
    <w:basedOn w:val="Normal"/>
    <w:link w:val="JobDescriptionChar"/>
    <w:uiPriority w:val="18"/>
    <w:qFormat/>
    <w:rsid w:val="00A6425D"/>
    <w:pPr>
      <w:spacing w:after="0"/>
    </w:pPr>
  </w:style>
  <w:style w:type="character" w:customStyle="1" w:styleId="JobDescriptionChar">
    <w:name w:val="Job Description Char"/>
    <w:basedOn w:val="DefaultParagraphFont"/>
    <w:link w:val="JobDescription"/>
    <w:uiPriority w:val="18"/>
    <w:rsid w:val="000161E1"/>
  </w:style>
  <w:style w:type="character" w:styleId="Hyperlink">
    <w:name w:val="Hyperlink"/>
    <w:basedOn w:val="DefaultParagraphFont"/>
    <w:uiPriority w:val="99"/>
    <w:unhideWhenUsed/>
    <w:rsid w:val="00B90CA9"/>
    <w:rPr>
      <w:color w:val="FE006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rry\AppData\Roaming\Microsoft\Templates\Modern%20initials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C53E41135C047499FDF5F61DE4E9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7E231-4262-4DB5-B0D5-3DFC00A8CE59}"/>
      </w:docPartPr>
      <w:docPartBody>
        <w:p w:rsidR="00C27729" w:rsidRDefault="00C27729">
          <w:pPr>
            <w:pStyle w:val="7C53E41135C047499FDF5F61DE4E916B"/>
          </w:pPr>
          <w:r w:rsidRPr="00D9329C">
            <w:rPr>
              <w:lang w:bidi="en-GB"/>
            </w:rPr>
            <w:t>ABOUT ME</w:t>
          </w:r>
        </w:p>
      </w:docPartBody>
    </w:docPart>
    <w:docPart>
      <w:docPartPr>
        <w:name w:val="68A2F33D1CBE496991A318C81B703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09553-DCF9-4793-B8F5-6230C4730641}"/>
      </w:docPartPr>
      <w:docPartBody>
        <w:p w:rsidR="00C27729" w:rsidRDefault="00C27729">
          <w:pPr>
            <w:pStyle w:val="68A2F33D1CBE496991A318C81B703A46"/>
          </w:pPr>
          <w:r w:rsidRPr="00D9329C">
            <w:rPr>
              <w:lang w:bidi="en-GB"/>
            </w:rPr>
            <w:t>Skills</w:t>
          </w:r>
        </w:p>
      </w:docPartBody>
    </w:docPart>
    <w:docPart>
      <w:docPartPr>
        <w:name w:val="018FD550BCFA4FEF97224D05772B0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1C456-E2AF-4BE0-966A-5A7572BFB245}"/>
      </w:docPartPr>
      <w:docPartBody>
        <w:p w:rsidR="00C27729" w:rsidRDefault="00C27729">
          <w:pPr>
            <w:pStyle w:val="018FD550BCFA4FEF97224D05772B0B62"/>
          </w:pPr>
          <w:r w:rsidRPr="00D9329C">
            <w:rPr>
              <w:lang w:bidi="en-GB"/>
            </w:rPr>
            <w:t>Education</w:t>
          </w:r>
        </w:p>
      </w:docPartBody>
    </w:docPart>
    <w:docPart>
      <w:docPartPr>
        <w:name w:val="C43DA2736EB34C39910DAD0424C9A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98C08-E709-46E2-A98A-A0D07301B43A}"/>
      </w:docPartPr>
      <w:docPartBody>
        <w:p w:rsidR="00C27729" w:rsidRDefault="00C27729">
          <w:pPr>
            <w:pStyle w:val="C43DA2736EB34C39910DAD0424C9AB3A"/>
          </w:pPr>
          <w:r w:rsidRPr="00D9329C">
            <w:rPr>
              <w:lang w:bidi="en-GB"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F2105"/>
    <w:multiLevelType w:val="multilevel"/>
    <w:tmpl w:val="9D984FD2"/>
    <w:numStyleLink w:val="BullettedList"/>
  </w:abstractNum>
  <w:num w:numId="1" w16cid:durableId="945385944">
    <w:abstractNumId w:val="0"/>
  </w:num>
  <w:num w:numId="2" w16cid:durableId="75177835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7"/>
    <w:rsid w:val="001010B5"/>
    <w:rsid w:val="00131DCD"/>
    <w:rsid w:val="00153257"/>
    <w:rsid w:val="001D2CA6"/>
    <w:rsid w:val="002403D8"/>
    <w:rsid w:val="003A6671"/>
    <w:rsid w:val="003C61D8"/>
    <w:rsid w:val="006B6A44"/>
    <w:rsid w:val="00745500"/>
    <w:rsid w:val="009A7CB9"/>
    <w:rsid w:val="00B94646"/>
    <w:rsid w:val="00BB4D95"/>
    <w:rsid w:val="00C27729"/>
    <w:rsid w:val="00EC2282"/>
    <w:rsid w:val="00F54062"/>
    <w:rsid w:val="00F8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53E41135C047499FDF5F61DE4E916B">
    <w:name w:val="7C53E41135C047499FDF5F61DE4E916B"/>
  </w:style>
  <w:style w:type="paragraph" w:customStyle="1" w:styleId="68A2F33D1CBE496991A318C81B703A46">
    <w:name w:val="68A2F33D1CBE496991A318C81B703A46"/>
  </w:style>
  <w:style w:type="paragraph" w:customStyle="1" w:styleId="018FD550BCFA4FEF97224D05772B0B62">
    <w:name w:val="018FD550BCFA4FEF97224D05772B0B62"/>
  </w:style>
  <w:style w:type="paragraph" w:customStyle="1" w:styleId="C43DA2736EB34C39910DAD0424C9AB3A">
    <w:name w:val="C43DA2736EB34C39910DAD0424C9AB3A"/>
  </w:style>
  <w:style w:type="paragraph" w:styleId="ListBullet">
    <w:name w:val="List Bullet"/>
    <w:basedOn w:val="Normal"/>
    <w:uiPriority w:val="99"/>
    <w:qFormat/>
    <w:pPr>
      <w:numPr>
        <w:numId w:val="2"/>
      </w:numPr>
      <w:spacing w:line="288" w:lineRule="auto"/>
      <w:contextualSpacing/>
    </w:pPr>
    <w:rPr>
      <w:color w:val="262626" w:themeColor="text1" w:themeTint="D9"/>
      <w:sz w:val="18"/>
      <w:szCs w:val="18"/>
      <w:lang w:val="en-US" w:eastAsia="en-US"/>
    </w:rPr>
  </w:style>
  <w:style w:type="numbering" w:customStyle="1" w:styleId="BullettedList">
    <w:name w:val="BullettedList"/>
    <w:uiPriority w:val="99"/>
    <w:pPr>
      <w:numPr>
        <w:numId w:val="1"/>
      </w:numPr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Resume">
  <a:themeElements>
    <a:clrScheme name="Custom 23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D3251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Custom 243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A0544B575CDD4B9FEE682D9031ECF3" ma:contentTypeVersion="1" ma:contentTypeDescription="Create a new document." ma:contentTypeScope="" ma:versionID="f1f7799719bfe4fa8bb1c3942067ed05">
  <xsd:schema xmlns:xsd="http://www.w3.org/2001/XMLSchema" xmlns:xs="http://www.w3.org/2001/XMLSchema" xmlns:p="http://schemas.microsoft.com/office/2006/metadata/properties" xmlns:ns3="53f06674-dd5e-4186-813a-4542b2513f90" targetNamespace="http://schemas.microsoft.com/office/2006/metadata/properties" ma:root="true" ma:fieldsID="9c5bf802702bba496d6d96f77f53e5b3" ns3:_="">
    <xsd:import namespace="53f06674-dd5e-4186-813a-4542b2513f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06674-dd5e-4186-813a-4542b2513f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9CB4F8-792D-4AD0-B590-AADEB9CEAFAF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www.w3.org/XML/1998/namespace"/>
    <ds:schemaRef ds:uri="53f06674-dd5e-4186-813a-4542b2513f90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F094ECC-1AE0-4F71-A51F-B9B94386D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06674-dd5e-4186-813a-4542b2513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583799-85B8-4E2A-9EFE-6187A4DAF0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CV.dotx</Template>
  <TotalTime>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Kerry-Ann Ward</dc:creator>
  <cp:keywords/>
  <dc:description/>
  <cp:lastModifiedBy>Ward K (FCES)</cp:lastModifiedBy>
  <cp:revision>4</cp:revision>
  <dcterms:created xsi:type="dcterms:W3CDTF">2024-09-13T16:14:00Z</dcterms:created>
  <dcterms:modified xsi:type="dcterms:W3CDTF">2024-09-16T19:38:00Z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0x010100B1A0544B575CDD4B9FEE682D9031ECF3</vt:lpwstr>
  </property>
</Properties>
</file>